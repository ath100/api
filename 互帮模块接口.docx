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658FC1" w14:textId="26BEC564" w:rsidR="00533586" w:rsidRDefault="00D72E84">
      <w:pPr>
        <w:pStyle w:val="1"/>
      </w:pPr>
      <w:r>
        <w:rPr>
          <w:rFonts w:hint="eastAsia"/>
        </w:rPr>
        <w:t>超市首页模块</w:t>
      </w:r>
      <w:r w:rsidR="00E73492">
        <w:rPr>
          <w:rFonts w:hint="eastAsia"/>
        </w:rPr>
        <w:t>接口</w:t>
      </w:r>
    </w:p>
    <w:p w14:paraId="6D48D486" w14:textId="77777777" w:rsidR="00E73492" w:rsidRDefault="00E73492" w:rsidP="00E73492">
      <w:pPr>
        <w:pStyle w:val="2"/>
      </w:pPr>
      <w:r>
        <w:rPr>
          <w:rFonts w:hint="eastAsia"/>
        </w:rPr>
        <w:t>域名与端口</w:t>
      </w:r>
    </w:p>
    <w:p w14:paraId="1E0E0AB9" w14:textId="77777777" w:rsidR="00E73492" w:rsidRDefault="00E73492" w:rsidP="00E73492">
      <w:r>
        <w:rPr>
          <w:rFonts w:hint="eastAsia"/>
        </w:rPr>
        <w:t>域名：ath</w:t>
      </w:r>
      <w:r>
        <w:t>100.xyz</w:t>
      </w:r>
    </w:p>
    <w:p w14:paraId="1BBE205E" w14:textId="77777777" w:rsidR="00E73492" w:rsidRDefault="00E73492" w:rsidP="00E73492">
      <w:r>
        <w:rPr>
          <w:rFonts w:hint="eastAsia"/>
        </w:rPr>
        <w:t>端口：7020</w:t>
      </w:r>
    </w:p>
    <w:p w14:paraId="67EC82B9" w14:textId="31450F8A" w:rsidR="008315A5" w:rsidRDefault="008315A5" w:rsidP="00E73492">
      <w:r>
        <w:rPr>
          <w:rFonts w:hint="eastAsia"/>
        </w:rPr>
        <w:t>前缀：</w:t>
      </w:r>
      <w:proofErr w:type="spellStart"/>
      <w:r>
        <w:t>api</w:t>
      </w:r>
      <w:proofErr w:type="spellEnd"/>
      <w:r>
        <w:t>-</w:t>
      </w:r>
      <w:r w:rsidR="004E1F18">
        <w:rPr>
          <w:rFonts w:hint="eastAsia"/>
        </w:rPr>
        <w:t>advert</w:t>
      </w:r>
    </w:p>
    <w:p w14:paraId="775FE578" w14:textId="38A10361" w:rsidR="008315A5" w:rsidRDefault="008315A5" w:rsidP="00E73492">
      <w:r>
        <w:rPr>
          <w:rFonts w:hint="eastAsia"/>
        </w:rPr>
        <w:t>整体例如：</w:t>
      </w:r>
      <w:r>
        <w:t>http://www.ath100.xyz:7020/api-</w:t>
      </w:r>
      <w:r w:rsidR="004E1F18">
        <w:rPr>
          <w:rFonts w:hint="eastAsia"/>
        </w:rPr>
        <w:t>advert</w:t>
      </w:r>
      <w:r>
        <w:t>/</w:t>
      </w:r>
    </w:p>
    <w:p w14:paraId="34F32CDF" w14:textId="77777777" w:rsidR="00E73492" w:rsidRDefault="00E73492" w:rsidP="00E73492">
      <w:pPr>
        <w:pStyle w:val="2"/>
        <w:rPr>
          <w:lang w:val="en-US"/>
        </w:rPr>
      </w:pPr>
      <w:r>
        <w:rPr>
          <w:rFonts w:hint="eastAsia"/>
          <w:lang w:val="en-US"/>
        </w:rPr>
        <w:t>接口说明</w:t>
      </w:r>
    </w:p>
    <w:p w14:paraId="700D3FA6" w14:textId="77777777" w:rsidR="00E73492" w:rsidRDefault="00E73492" w:rsidP="00E73492">
      <w:r>
        <w:rPr>
          <w:rFonts w:hint="eastAsia"/>
        </w:rPr>
        <w:t>返回数据 String，格式为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。key如下</w:t>
      </w:r>
    </w:p>
    <w:p w14:paraId="474FBEF0" w14:textId="77777777" w:rsidR="008315A5" w:rsidRDefault="008315A5" w:rsidP="00E73492">
      <w:r>
        <w:rPr>
          <w:rFonts w:hint="eastAsia"/>
        </w:rPr>
        <w:t>code</w:t>
      </w:r>
      <w:r>
        <w:t>:200</w:t>
      </w:r>
      <w:r>
        <w:rPr>
          <w:rFonts w:hint="eastAsia"/>
        </w:rPr>
        <w:t>表示请求或者操作成功，</w:t>
      </w:r>
      <w:r>
        <w:t xml:space="preserve">else </w:t>
      </w:r>
      <w:r>
        <w:rPr>
          <w:rFonts w:hint="eastAsia"/>
        </w:rPr>
        <w:t>失败</w:t>
      </w:r>
    </w:p>
    <w:p w14:paraId="595CCBF0" w14:textId="77777777" w:rsidR="008315A5" w:rsidRDefault="008315A5" w:rsidP="00E73492">
      <w:r>
        <w:t>message:</w:t>
      </w:r>
      <w:r>
        <w:rPr>
          <w:rFonts w:hint="eastAsia"/>
        </w:rPr>
        <w:t>成功或者失败的说明</w:t>
      </w:r>
    </w:p>
    <w:p w14:paraId="58088C5B" w14:textId="77777777" w:rsidR="008315A5" w:rsidRDefault="008315A5" w:rsidP="00E73492">
      <w:r>
        <w:t>data:</w:t>
      </w:r>
      <w:r>
        <w:rPr>
          <w:rFonts w:hint="eastAsia"/>
        </w:rPr>
        <w:t>具体的消息体；可以是</w:t>
      </w:r>
      <w:proofErr w:type="spellStart"/>
      <w:r>
        <w:rPr>
          <w:rFonts w:hint="eastAsia"/>
        </w:rPr>
        <w:t>jsonobject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jsonarray</w:t>
      </w:r>
      <w:proofErr w:type="spellEnd"/>
    </w:p>
    <w:p w14:paraId="035F8A7C" w14:textId="77777777" w:rsidR="008315A5" w:rsidRDefault="008315A5" w:rsidP="008315A5">
      <w:pPr>
        <w:pStyle w:val="2"/>
        <w:rPr>
          <w:lang w:val="en-US"/>
        </w:rPr>
      </w:pPr>
      <w:r>
        <w:rPr>
          <w:rFonts w:hint="eastAsia"/>
          <w:lang w:val="en-US"/>
        </w:rPr>
        <w:t>接口大全</w:t>
      </w:r>
    </w:p>
    <w:p w14:paraId="76291250" w14:textId="36EDE215" w:rsidR="00C23ED6" w:rsidRDefault="00583231" w:rsidP="00E258B3">
      <w:r>
        <w:rPr>
          <w:rFonts w:hint="eastAsia"/>
        </w:rPr>
        <w:t>接口</w:t>
      </w:r>
      <w:proofErr w:type="spellStart"/>
      <w:r>
        <w:rPr>
          <w:rFonts w:hint="eastAsia"/>
        </w:rPr>
        <w:t>apiurl</w:t>
      </w:r>
      <w:proofErr w:type="spellEnd"/>
      <w:r>
        <w:rPr>
          <w:rFonts w:hint="eastAsia"/>
        </w:rPr>
        <w:t xml:space="preserve"> = </w:t>
      </w:r>
      <w:hyperlink r:id="rId7" w:history="1">
        <w:r w:rsidR="003847DB" w:rsidRPr="009E5044">
          <w:rPr>
            <w:rStyle w:val="afb"/>
          </w:rPr>
          <w:t>http://192.168.0.127:7170/swagger-ui.html</w:t>
        </w:r>
      </w:hyperlink>
    </w:p>
    <w:p w14:paraId="60E334F6" w14:textId="77777777" w:rsidR="003847DB" w:rsidRPr="003847DB" w:rsidRDefault="003847DB" w:rsidP="00E258B3"/>
    <w:p w14:paraId="095C3B18" w14:textId="77777777" w:rsidR="00583231" w:rsidRPr="007F3309" w:rsidRDefault="00583231" w:rsidP="00E258B3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D5449" w14:paraId="1C0A842D" w14:textId="77777777" w:rsidTr="002D5449">
        <w:trPr>
          <w:trHeight w:val="416"/>
        </w:trPr>
        <w:tc>
          <w:tcPr>
            <w:tcW w:w="821" w:type="dxa"/>
          </w:tcPr>
          <w:p w14:paraId="65A53435" w14:textId="19A9F640" w:rsidR="002D5449" w:rsidRDefault="002D5449" w:rsidP="001C6229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DD0BDB5" w14:textId="2CC33E64" w:rsidR="002D5449" w:rsidRDefault="00930667" w:rsidP="001C6229">
            <w:r>
              <w:t>1</w:t>
            </w:r>
          </w:p>
        </w:tc>
      </w:tr>
      <w:tr w:rsidR="00C23ED6" w14:paraId="6A568D8D" w14:textId="77777777" w:rsidTr="002D5449">
        <w:trPr>
          <w:trHeight w:val="416"/>
        </w:trPr>
        <w:tc>
          <w:tcPr>
            <w:tcW w:w="821" w:type="dxa"/>
          </w:tcPr>
          <w:p w14:paraId="20B08B3D" w14:textId="77777777" w:rsidR="00C23ED6" w:rsidRDefault="00C23ED6" w:rsidP="006B0D8E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FDA7210" w14:textId="155113BB" w:rsidR="00C23ED6" w:rsidRDefault="00665C8C" w:rsidP="00583231">
            <w:r>
              <w:rPr>
                <w:rFonts w:hint="eastAsia"/>
              </w:rPr>
              <w:t>用户</w:t>
            </w:r>
            <w:r w:rsidR="00583231">
              <w:rPr>
                <w:rFonts w:hint="eastAsia"/>
              </w:rPr>
              <w:t>发布一个互帮任务</w:t>
            </w:r>
          </w:p>
        </w:tc>
      </w:tr>
      <w:tr w:rsidR="00C23ED6" w14:paraId="724487D2" w14:textId="77777777" w:rsidTr="002D5449">
        <w:tc>
          <w:tcPr>
            <w:tcW w:w="821" w:type="dxa"/>
          </w:tcPr>
          <w:p w14:paraId="15814DD7" w14:textId="77777777" w:rsidR="00C23ED6" w:rsidRDefault="00C23ED6" w:rsidP="006B0D8E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28460919" w14:textId="57925426" w:rsidR="00C23ED6" w:rsidRDefault="00C23ED6" w:rsidP="00C23ED6"/>
          <w:p w14:paraId="1C93EF00" w14:textId="0D6EFA75" w:rsidR="00665C8C" w:rsidRDefault="00A04C6D" w:rsidP="00C23ED6">
            <w:r w:rsidRPr="00A04C6D">
              <w:rPr>
                <w:noProof/>
              </w:rPr>
              <w:drawing>
                <wp:inline distT="0" distB="0" distL="0" distR="0" wp14:anchorId="758B2162" wp14:editId="1B03BC58">
                  <wp:extent cx="4925276" cy="1750882"/>
                  <wp:effectExtent l="0" t="0" r="2540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15" cy="175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ED6" w14:paraId="647ECFA1" w14:textId="77777777" w:rsidTr="002D5449">
        <w:tc>
          <w:tcPr>
            <w:tcW w:w="821" w:type="dxa"/>
          </w:tcPr>
          <w:p w14:paraId="4A1B85AA" w14:textId="77777777" w:rsidR="00C23ED6" w:rsidRDefault="00C23ED6" w:rsidP="006B0D8E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E3A6B3" w14:textId="1228A1B6" w:rsidR="00C23ED6" w:rsidRDefault="00665C8C" w:rsidP="006B0D8E">
            <w:r>
              <w:t>post</w:t>
            </w:r>
          </w:p>
        </w:tc>
      </w:tr>
      <w:tr w:rsidR="00C23ED6" w14:paraId="6D29041A" w14:textId="77777777" w:rsidTr="002D5449">
        <w:tc>
          <w:tcPr>
            <w:tcW w:w="821" w:type="dxa"/>
          </w:tcPr>
          <w:p w14:paraId="6FF052F0" w14:textId="77777777" w:rsidR="00C23ED6" w:rsidRDefault="00C23ED6" w:rsidP="006B0D8E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2C678A0" w14:textId="77777777" w:rsidR="00665C8C" w:rsidRDefault="00665C8C" w:rsidP="00665C8C">
            <w:r>
              <w:t>参数说明：</w:t>
            </w:r>
          </w:p>
          <w:p w14:paraId="7F823977" w14:textId="77777777" w:rsidR="0040711E" w:rsidRDefault="00A04C6D" w:rsidP="00665C8C">
            <w:proofErr w:type="spellStart"/>
            <w:r>
              <w:rPr>
                <w:rFonts w:hint="eastAsia"/>
              </w:rPr>
              <w:t>cus</w:t>
            </w:r>
            <w:r>
              <w:t>_openid</w:t>
            </w:r>
            <w:proofErr w:type="spellEnd"/>
            <w:r>
              <w:t>:</w:t>
            </w:r>
            <w:r>
              <w:rPr>
                <w:rFonts w:hint="eastAsia"/>
              </w:rPr>
              <w:t>用户的</w:t>
            </w:r>
            <w:proofErr w:type="spellStart"/>
            <w:r>
              <w:rPr>
                <w:rFonts w:hint="eastAsia"/>
              </w:rPr>
              <w:t>openid</w:t>
            </w:r>
            <w:proofErr w:type="spellEnd"/>
          </w:p>
          <w:p w14:paraId="3AA25B1F" w14:textId="65512798" w:rsidR="00A04C6D" w:rsidRDefault="00A04C6D" w:rsidP="00665C8C">
            <w:r>
              <w:rPr>
                <w:rFonts w:hint="eastAsia"/>
              </w:rPr>
              <w:t>tag</w:t>
            </w:r>
            <w:r>
              <w:t>_value:</w:t>
            </w:r>
            <w:r w:rsidR="009D79CA">
              <w:t>1=</w:t>
            </w:r>
            <w:r w:rsidR="009D79CA">
              <w:rPr>
                <w:rFonts w:hint="eastAsia"/>
              </w:rPr>
              <w:t>取,2=买,3=送,4=其他</w:t>
            </w:r>
          </w:p>
          <w:p w14:paraId="034A94A7" w14:textId="77777777" w:rsidR="00A04C6D" w:rsidRDefault="00A04C6D" w:rsidP="00665C8C">
            <w:r>
              <w:t>address:</w:t>
            </w:r>
            <w:r>
              <w:rPr>
                <w:rFonts w:hint="eastAsia"/>
              </w:rPr>
              <w:t>任务地址</w:t>
            </w:r>
          </w:p>
          <w:p w14:paraId="11398CCC" w14:textId="77777777" w:rsidR="00A04C6D" w:rsidRDefault="00A04C6D" w:rsidP="00665C8C">
            <w:proofErr w:type="spellStart"/>
            <w:r>
              <w:rPr>
                <w:rFonts w:hint="eastAsia"/>
              </w:rPr>
              <w:t>descs</w:t>
            </w:r>
            <w:proofErr w:type="spellEnd"/>
            <w:r>
              <w:t>:</w:t>
            </w:r>
            <w:r>
              <w:rPr>
                <w:rFonts w:hint="eastAsia"/>
              </w:rPr>
              <w:t>任务描述</w:t>
            </w:r>
          </w:p>
          <w:p w14:paraId="543ED4A8" w14:textId="77777777" w:rsidR="00A04C6D" w:rsidRDefault="00A04C6D" w:rsidP="00665C8C">
            <w:r>
              <w:rPr>
                <w:rFonts w:hint="eastAsia"/>
              </w:rPr>
              <w:t>price:金额;0=无偿</w:t>
            </w:r>
          </w:p>
          <w:p w14:paraId="40643C49" w14:textId="77777777" w:rsidR="00A04C6D" w:rsidRDefault="00A04C6D" w:rsidP="00665C8C">
            <w:proofErr w:type="spellStart"/>
            <w:r>
              <w:t>cus_name</w:t>
            </w:r>
            <w:proofErr w:type="spellEnd"/>
            <w:r>
              <w:rPr>
                <w:rFonts w:hint="eastAsia"/>
              </w:rPr>
              <w:t>:发布者姓名</w:t>
            </w:r>
          </w:p>
          <w:p w14:paraId="0738DE79" w14:textId="77777777" w:rsidR="00A04C6D" w:rsidRDefault="00A04C6D" w:rsidP="00665C8C">
            <w:proofErr w:type="spellStart"/>
            <w:r>
              <w:rPr>
                <w:rFonts w:hint="eastAsia"/>
              </w:rPr>
              <w:lastRenderedPageBreak/>
              <w:t>cus</w:t>
            </w:r>
            <w:r>
              <w:t>_phone</w:t>
            </w:r>
            <w:proofErr w:type="spellEnd"/>
            <w:r>
              <w:t>:</w:t>
            </w:r>
            <w:r>
              <w:rPr>
                <w:rFonts w:hint="eastAsia"/>
              </w:rPr>
              <w:t>发布者电话</w:t>
            </w:r>
          </w:p>
          <w:p w14:paraId="19C25CC5" w14:textId="77777777" w:rsidR="00A04C6D" w:rsidRDefault="00A04C6D" w:rsidP="00665C8C">
            <w:proofErr w:type="spellStart"/>
            <w:r>
              <w:t>cus_sex</w:t>
            </w:r>
            <w:proofErr w:type="spellEnd"/>
            <w:r>
              <w:t>:</w:t>
            </w:r>
            <w:r>
              <w:rPr>
                <w:rFonts w:hint="eastAsia"/>
              </w:rPr>
              <w:t>发布者性别</w:t>
            </w:r>
          </w:p>
          <w:p w14:paraId="506DBD51" w14:textId="77777777" w:rsidR="00A04C6D" w:rsidRDefault="00A04C6D" w:rsidP="00665C8C">
            <w:proofErr w:type="spellStart"/>
            <w:r>
              <w:t>com_code</w:t>
            </w:r>
            <w:proofErr w:type="spellEnd"/>
          </w:p>
          <w:p w14:paraId="5A174616" w14:textId="77777777" w:rsidR="00A04C6D" w:rsidRDefault="00A04C6D" w:rsidP="00665C8C">
            <w:proofErr w:type="spellStart"/>
            <w:r>
              <w:t>pro_code</w:t>
            </w:r>
            <w:proofErr w:type="spellEnd"/>
          </w:p>
          <w:p w14:paraId="79B00D3B" w14:textId="77777777" w:rsidR="00A04C6D" w:rsidRDefault="00A04C6D" w:rsidP="00665C8C">
            <w:proofErr w:type="spellStart"/>
            <w:r>
              <w:t>wxcode</w:t>
            </w:r>
            <w:proofErr w:type="spellEnd"/>
          </w:p>
          <w:p w14:paraId="3015D6F8" w14:textId="77777777" w:rsidR="00A04C6D" w:rsidRDefault="00A04C6D" w:rsidP="00665C8C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6EC4BB31" w14:textId="77777777" w:rsidR="00A04C6D" w:rsidRDefault="00A04C6D" w:rsidP="00665C8C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43AC9A91" w14:textId="77777777" w:rsidR="00A04C6D" w:rsidRDefault="00A04C6D" w:rsidP="00665C8C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3E9ECCF1" w14:textId="23DACEE5" w:rsidR="0053312A" w:rsidRPr="00A04C6D" w:rsidRDefault="0053312A" w:rsidP="00665C8C">
            <w:proofErr w:type="spellStart"/>
            <w:r>
              <w:rPr>
                <w:rFonts w:hint="eastAsia"/>
              </w:rPr>
              <w:t>cost</w:t>
            </w:r>
            <w:r>
              <w:t>_price</w:t>
            </w:r>
            <w:proofErr w:type="spellEnd"/>
            <w:r>
              <w:t>:</w:t>
            </w:r>
            <w:r>
              <w:rPr>
                <w:rFonts w:hint="eastAsia"/>
              </w:rPr>
              <w:t>预估费用</w:t>
            </w:r>
          </w:p>
        </w:tc>
      </w:tr>
      <w:tr w:rsidR="00C23ED6" w14:paraId="71995A2E" w14:textId="77777777" w:rsidTr="002D5449">
        <w:tc>
          <w:tcPr>
            <w:tcW w:w="821" w:type="dxa"/>
          </w:tcPr>
          <w:p w14:paraId="598F4F62" w14:textId="0C4E2F1B" w:rsidR="00C23ED6" w:rsidRDefault="00C23ED6" w:rsidP="006B0D8E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4DA0E83" w14:textId="77777777" w:rsidR="00C23ED6" w:rsidRDefault="000B6FC1" w:rsidP="00664941">
            <w:pPr>
              <w:rPr>
                <w:rFonts w:ascii="Calibri" w:hAnsi="Calibri" w:cs="Calibri"/>
              </w:rPr>
            </w:pPr>
            <w:proofErr w:type="gramStart"/>
            <w:r>
              <w:rPr>
                <w:rFonts w:ascii="Calibri" w:hAnsi="Calibri" w:cs="Calibri" w:hint="eastAsia"/>
              </w:rPr>
              <w:t>data</w:t>
            </w:r>
            <w:r>
              <w:rPr>
                <w:rFonts w:ascii="Calibri" w:hAnsi="Calibri" w:cs="Calibri"/>
              </w:rPr>
              <w:t>:{</w:t>
            </w:r>
            <w:proofErr w:type="spellStart"/>
            <w:proofErr w:type="gramEnd"/>
            <w:r>
              <w:rPr>
                <w:rFonts w:ascii="Calibri" w:hAnsi="Calibri" w:cs="Calibri"/>
              </w:rPr>
              <w:t>order_code:xxxx</w:t>
            </w:r>
            <w:proofErr w:type="spellEnd"/>
            <w:r>
              <w:rPr>
                <w:rFonts w:ascii="Calibri" w:hAnsi="Calibri" w:cs="Calibri"/>
              </w:rPr>
              <w:t>}</w:t>
            </w:r>
          </w:p>
          <w:p w14:paraId="1D036CE8" w14:textId="77777777" w:rsidR="000B6FC1" w:rsidRDefault="000B6FC1" w:rsidP="00664941">
            <w:pPr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order_code</w:t>
            </w:r>
            <w:proofErr w:type="spellEnd"/>
            <w:r>
              <w:rPr>
                <w:rFonts w:ascii="Calibri" w:hAnsi="Calibri" w:cs="Calibri"/>
              </w:rPr>
              <w:t>=</w:t>
            </w:r>
            <w:r>
              <w:rPr>
                <w:rFonts w:ascii="Calibri" w:hAnsi="Calibri" w:cs="Calibri" w:hint="eastAsia"/>
              </w:rPr>
              <w:t>订单编号</w:t>
            </w:r>
            <w:r>
              <w:rPr>
                <w:rFonts w:ascii="Calibri" w:hAnsi="Calibri" w:cs="Calibri" w:hint="eastAsia"/>
              </w:rPr>
              <w:t>;</w:t>
            </w:r>
          </w:p>
          <w:p w14:paraId="7A9672E8" w14:textId="77777777" w:rsid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/>
              </w:rPr>
              <w:t>price=0,</w:t>
            </w:r>
            <w:r>
              <w:rPr>
                <w:rFonts w:ascii="Calibri" w:hAnsi="Calibri" w:cs="Calibri" w:hint="eastAsia"/>
              </w:rPr>
              <w:t>则是无偿任务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直接到发布成功页面</w:t>
            </w:r>
          </w:p>
          <w:p w14:paraId="7043BC3D" w14:textId="2F66D0D7" w:rsidR="000B6FC1" w:rsidRPr="000B6FC1" w:rsidRDefault="000B6FC1" w:rsidP="00664941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 w:hint="eastAsia"/>
              </w:rPr>
              <w:t>如果</w:t>
            </w:r>
            <w:r>
              <w:rPr>
                <w:rFonts w:ascii="Calibri" w:hAnsi="Calibri" w:cs="Calibri" w:hint="eastAsia"/>
              </w:rPr>
              <w:t>price</w:t>
            </w:r>
            <w:r>
              <w:rPr>
                <w:rFonts w:ascii="Calibri" w:hAnsi="Calibri" w:cs="Calibri"/>
              </w:rPr>
              <w:t>!=0,</w:t>
            </w:r>
            <w:r>
              <w:rPr>
                <w:rFonts w:ascii="Calibri" w:hAnsi="Calibri" w:cs="Calibri" w:hint="eastAsia"/>
              </w:rPr>
              <w:t>则是有偿任务</w:t>
            </w:r>
            <w:r>
              <w:rPr>
                <w:rFonts w:ascii="Calibri" w:hAnsi="Calibri" w:cs="Calibri" w:hint="eastAsia"/>
              </w:rPr>
              <w:t>,</w:t>
            </w:r>
            <w:r>
              <w:rPr>
                <w:rFonts w:ascii="Calibri" w:hAnsi="Calibri" w:cs="Calibri" w:hint="eastAsia"/>
              </w:rPr>
              <w:t>跳转到支付页面</w:t>
            </w:r>
          </w:p>
        </w:tc>
      </w:tr>
    </w:tbl>
    <w:p w14:paraId="232597D1" w14:textId="2775D21B" w:rsidR="00C23ED6" w:rsidRDefault="00C23ED6" w:rsidP="00E258B3"/>
    <w:p w14:paraId="45DCC9F6" w14:textId="77777777" w:rsidR="000E53D4" w:rsidRDefault="000E53D4" w:rsidP="00E258B3"/>
    <w:p w14:paraId="2EED705A" w14:textId="77777777" w:rsidR="000E53D4" w:rsidRPr="007F3309" w:rsidRDefault="000E53D4" w:rsidP="000E53D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0E53D4" w14:paraId="73DA07E8" w14:textId="77777777" w:rsidTr="00763CC7">
        <w:trPr>
          <w:trHeight w:val="416"/>
        </w:trPr>
        <w:tc>
          <w:tcPr>
            <w:tcW w:w="821" w:type="dxa"/>
          </w:tcPr>
          <w:p w14:paraId="65FBE6B0" w14:textId="77777777" w:rsidR="000E53D4" w:rsidRDefault="000E53D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0BCDDE69" w14:textId="17A62C73" w:rsidR="000E53D4" w:rsidRDefault="000E53D4" w:rsidP="00763CC7">
            <w:r>
              <w:t>2</w:t>
            </w:r>
          </w:p>
        </w:tc>
      </w:tr>
      <w:tr w:rsidR="000E53D4" w14:paraId="64D66A78" w14:textId="77777777" w:rsidTr="00763CC7">
        <w:trPr>
          <w:trHeight w:val="416"/>
        </w:trPr>
        <w:tc>
          <w:tcPr>
            <w:tcW w:w="821" w:type="dxa"/>
          </w:tcPr>
          <w:p w14:paraId="0E6E3E1B" w14:textId="77777777" w:rsidR="000E53D4" w:rsidRDefault="000E53D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65137CC" w14:textId="5A95F22F" w:rsidR="000E53D4" w:rsidRDefault="000E53D4" w:rsidP="00763CC7">
            <w:r>
              <w:rPr>
                <w:rFonts w:hint="eastAsia"/>
              </w:rPr>
              <w:t>用户支付互帮的奖金</w:t>
            </w:r>
            <w:r>
              <w:t>—</w:t>
            </w:r>
            <w:r>
              <w:rPr>
                <w:rFonts w:hint="eastAsia"/>
              </w:rPr>
              <w:t>微信支付</w:t>
            </w:r>
          </w:p>
        </w:tc>
      </w:tr>
      <w:tr w:rsidR="000E53D4" w14:paraId="0E31AA6E" w14:textId="77777777" w:rsidTr="00763CC7">
        <w:tc>
          <w:tcPr>
            <w:tcW w:w="821" w:type="dxa"/>
          </w:tcPr>
          <w:p w14:paraId="10BF63E0" w14:textId="77777777" w:rsidR="000E53D4" w:rsidRDefault="000E53D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70891E6" w14:textId="51C6109F" w:rsidR="000E53D4" w:rsidRDefault="00E738CF" w:rsidP="00EB586B">
            <w:hyperlink r:id="rId9" w:anchor="/" w:history="1">
              <w:r w:rsidR="00EB586B" w:rsidRPr="009E5044">
                <w:rPr>
                  <w:rStyle w:val="afb"/>
                </w:rPr>
                <w:t>http://192.168.0.127:8899/swagger-ui.html#/</w:t>
              </w:r>
            </w:hyperlink>
          </w:p>
          <w:p w14:paraId="2816CFE1" w14:textId="73E56482" w:rsidR="00EB586B" w:rsidRDefault="00EB586B" w:rsidP="00EB586B">
            <w:r w:rsidRPr="00EB586B">
              <w:rPr>
                <w:noProof/>
              </w:rPr>
              <w:drawing>
                <wp:inline distT="0" distB="0" distL="0" distR="0" wp14:anchorId="424DBEDF" wp14:editId="0430DF09">
                  <wp:extent cx="4696676" cy="1905309"/>
                  <wp:effectExtent l="0" t="0" r="254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434" cy="190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3D4" w14:paraId="75AC5BB9" w14:textId="77777777" w:rsidTr="00763CC7">
        <w:tc>
          <w:tcPr>
            <w:tcW w:w="821" w:type="dxa"/>
          </w:tcPr>
          <w:p w14:paraId="22640093" w14:textId="77777777" w:rsidR="000E53D4" w:rsidRDefault="000E53D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176CD3C" w14:textId="77777777" w:rsidR="000E53D4" w:rsidRDefault="000E53D4" w:rsidP="00763CC7">
            <w:r>
              <w:t>post</w:t>
            </w:r>
          </w:p>
        </w:tc>
      </w:tr>
      <w:tr w:rsidR="000E53D4" w14:paraId="4B57E5F2" w14:textId="77777777" w:rsidTr="00763CC7">
        <w:tc>
          <w:tcPr>
            <w:tcW w:w="821" w:type="dxa"/>
          </w:tcPr>
          <w:p w14:paraId="7047BBD2" w14:textId="77777777" w:rsidR="000E53D4" w:rsidRDefault="000E53D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5D22EBD" w14:textId="2F1A39A0" w:rsidR="000E53D4" w:rsidRPr="00A04C6D" w:rsidRDefault="000E53D4" w:rsidP="00EB586B"/>
        </w:tc>
      </w:tr>
      <w:tr w:rsidR="000E53D4" w14:paraId="39AAADDA" w14:textId="77777777" w:rsidTr="00763CC7">
        <w:tc>
          <w:tcPr>
            <w:tcW w:w="821" w:type="dxa"/>
          </w:tcPr>
          <w:p w14:paraId="061D543A" w14:textId="77777777" w:rsidR="000E53D4" w:rsidRDefault="000E53D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D6EAB34" w14:textId="45CB9B86" w:rsidR="000E53D4" w:rsidRPr="000B6FC1" w:rsidRDefault="000E53D4" w:rsidP="00763CC7">
            <w:pPr>
              <w:rPr>
                <w:rFonts w:ascii="Calibri" w:hAnsi="Calibri" w:cs="Calibri"/>
              </w:rPr>
            </w:pPr>
          </w:p>
        </w:tc>
      </w:tr>
    </w:tbl>
    <w:p w14:paraId="63DC545E" w14:textId="77777777" w:rsidR="000E53D4" w:rsidRDefault="000E53D4" w:rsidP="000E53D4"/>
    <w:p w14:paraId="423CBB62" w14:textId="77777777" w:rsidR="000E53D4" w:rsidRDefault="000E53D4" w:rsidP="00E258B3"/>
    <w:p w14:paraId="2B40F151" w14:textId="77777777" w:rsidR="005D1130" w:rsidRDefault="005D1130" w:rsidP="005D1130"/>
    <w:p w14:paraId="7576859E" w14:textId="77777777" w:rsidR="005D1130" w:rsidRPr="007F3309" w:rsidRDefault="005D1130" w:rsidP="005D11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D1130" w14:paraId="1713A25C" w14:textId="77777777" w:rsidTr="00763CC7">
        <w:trPr>
          <w:trHeight w:val="416"/>
        </w:trPr>
        <w:tc>
          <w:tcPr>
            <w:tcW w:w="821" w:type="dxa"/>
          </w:tcPr>
          <w:p w14:paraId="5EF0EC64" w14:textId="77777777" w:rsidR="005D1130" w:rsidRDefault="005D11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A9AB0B" w14:textId="17811A17" w:rsidR="005D1130" w:rsidRDefault="005D1130" w:rsidP="00763CC7">
            <w:r>
              <w:t>3</w:t>
            </w:r>
          </w:p>
        </w:tc>
      </w:tr>
      <w:tr w:rsidR="005D1130" w14:paraId="2B0B3F50" w14:textId="77777777" w:rsidTr="00763CC7">
        <w:trPr>
          <w:trHeight w:val="416"/>
        </w:trPr>
        <w:tc>
          <w:tcPr>
            <w:tcW w:w="821" w:type="dxa"/>
          </w:tcPr>
          <w:p w14:paraId="67486355" w14:textId="77777777" w:rsidR="005D1130" w:rsidRDefault="005D11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FC90F19" w14:textId="77777777" w:rsidR="005D1130" w:rsidRDefault="005D1130" w:rsidP="00763CC7">
            <w:r>
              <w:rPr>
                <w:rFonts w:hint="eastAsia"/>
              </w:rPr>
              <w:t>用户发布一个二手交易</w:t>
            </w:r>
          </w:p>
          <w:p w14:paraId="5F17B1C2" w14:textId="39858D17" w:rsidR="009F5D10" w:rsidRDefault="009F5D10" w:rsidP="00763CC7">
            <w:r w:rsidRPr="009F5D10">
              <w:rPr>
                <w:noProof/>
              </w:rPr>
              <w:lastRenderedPageBreak/>
              <w:drawing>
                <wp:inline distT="0" distB="0" distL="0" distR="0" wp14:anchorId="53828D36" wp14:editId="527032FF">
                  <wp:extent cx="5732145" cy="1499235"/>
                  <wp:effectExtent l="0" t="0" r="825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499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D1130" w14:paraId="4570FE59" w14:textId="77777777" w:rsidTr="00763CC7">
        <w:tc>
          <w:tcPr>
            <w:tcW w:w="821" w:type="dxa"/>
          </w:tcPr>
          <w:p w14:paraId="69889FC0" w14:textId="77777777" w:rsidR="005D1130" w:rsidRDefault="005D1130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03C8B268" w14:textId="65D59C08" w:rsidR="005D1130" w:rsidRDefault="005D1130" w:rsidP="00763CC7"/>
        </w:tc>
      </w:tr>
      <w:tr w:rsidR="005D1130" w14:paraId="6EF1E9E5" w14:textId="77777777" w:rsidTr="00763CC7">
        <w:tc>
          <w:tcPr>
            <w:tcW w:w="821" w:type="dxa"/>
          </w:tcPr>
          <w:p w14:paraId="1ADA6983" w14:textId="77777777" w:rsidR="005D1130" w:rsidRDefault="005D11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480E7D83" w14:textId="77777777" w:rsidR="005D1130" w:rsidRDefault="005D1130" w:rsidP="00763CC7">
            <w:r>
              <w:t>post</w:t>
            </w:r>
          </w:p>
        </w:tc>
      </w:tr>
      <w:tr w:rsidR="005D1130" w14:paraId="5ACC606B" w14:textId="77777777" w:rsidTr="00763CC7">
        <w:tc>
          <w:tcPr>
            <w:tcW w:w="821" w:type="dxa"/>
          </w:tcPr>
          <w:p w14:paraId="51A6F831" w14:textId="77777777" w:rsidR="005D1130" w:rsidRDefault="005D11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28D1E07" w14:textId="77777777" w:rsidR="009F5D10" w:rsidRDefault="009F5D10" w:rsidP="009F5D10">
            <w:r>
              <w:t>type  类型。0=求购；1=求买</w:t>
            </w:r>
          </w:p>
          <w:p w14:paraId="4AC59E87" w14:textId="77777777" w:rsidR="009F5D10" w:rsidRDefault="009F5D10" w:rsidP="009F5D10">
            <w:proofErr w:type="spellStart"/>
            <w:r>
              <w:t>goods_name</w:t>
            </w:r>
            <w:proofErr w:type="spellEnd"/>
            <w:r>
              <w:t>, 物品名称</w:t>
            </w:r>
          </w:p>
          <w:p w14:paraId="1A5F6C6C" w14:textId="77777777" w:rsidR="009F5D10" w:rsidRDefault="009F5D10" w:rsidP="009F5D10">
            <w:proofErr w:type="spellStart"/>
            <w:r>
              <w:t>goods_descs</w:t>
            </w:r>
            <w:proofErr w:type="spellEnd"/>
            <w:r>
              <w:t>, 描述</w:t>
            </w:r>
          </w:p>
          <w:p w14:paraId="59CF3ABB" w14:textId="77777777" w:rsidR="009F5D10" w:rsidRDefault="009F5D10" w:rsidP="009F5D10">
            <w:r>
              <w:t>img_url_1,图片1</w:t>
            </w:r>
          </w:p>
          <w:p w14:paraId="7E0D0D6B" w14:textId="77777777" w:rsidR="009F5D10" w:rsidRDefault="009F5D10" w:rsidP="009F5D10">
            <w:r>
              <w:t>img_url_2,图片2</w:t>
            </w:r>
          </w:p>
          <w:p w14:paraId="55C8BAE1" w14:textId="77777777" w:rsidR="009F5D10" w:rsidRDefault="009F5D10" w:rsidP="009F5D10">
            <w:r>
              <w:t>img_url_3,图片3</w:t>
            </w:r>
          </w:p>
          <w:p w14:paraId="10B63111" w14:textId="77777777" w:rsidR="009F5D10" w:rsidRDefault="009F5D10" w:rsidP="009F5D10">
            <w:proofErr w:type="spellStart"/>
            <w:r>
              <w:t>cus_openid</w:t>
            </w:r>
            <w:proofErr w:type="spellEnd"/>
            <w:r>
              <w:t>, 发布者</w:t>
            </w:r>
          </w:p>
          <w:p w14:paraId="38851F29" w14:textId="77777777" w:rsidR="009F5D10" w:rsidRDefault="009F5D10" w:rsidP="009F5D10">
            <w:proofErr w:type="spellStart"/>
            <w:r>
              <w:t>cus_name</w:t>
            </w:r>
            <w:proofErr w:type="spellEnd"/>
            <w:r>
              <w:t>,</w:t>
            </w:r>
          </w:p>
          <w:p w14:paraId="66093465" w14:textId="77777777" w:rsidR="009F5D10" w:rsidRDefault="009F5D10" w:rsidP="009F5D10">
            <w:proofErr w:type="spellStart"/>
            <w:r>
              <w:t>cus_phone</w:t>
            </w:r>
            <w:proofErr w:type="spellEnd"/>
            <w:r>
              <w:t>,</w:t>
            </w:r>
          </w:p>
          <w:p w14:paraId="0A2BF1FE" w14:textId="77777777" w:rsidR="009F5D10" w:rsidRDefault="009F5D10" w:rsidP="009F5D10">
            <w:r>
              <w:t>price,价格</w:t>
            </w:r>
          </w:p>
          <w:p w14:paraId="52EF54F2" w14:textId="77777777" w:rsidR="009F5D10" w:rsidRDefault="009F5D10" w:rsidP="009F5D10">
            <w:proofErr w:type="spellStart"/>
            <w:r>
              <w:t>com_code</w:t>
            </w:r>
            <w:proofErr w:type="spellEnd"/>
            <w:r>
              <w:t>,</w:t>
            </w:r>
          </w:p>
          <w:p w14:paraId="429AA02E" w14:textId="77777777" w:rsidR="009F5D10" w:rsidRDefault="009F5D10" w:rsidP="009F5D10">
            <w:proofErr w:type="spellStart"/>
            <w:r>
              <w:t>pro_code</w:t>
            </w:r>
            <w:proofErr w:type="spellEnd"/>
            <w:r>
              <w:t>,</w:t>
            </w:r>
          </w:p>
          <w:p w14:paraId="0D8C4F56" w14:textId="40FFDD80" w:rsidR="005D1130" w:rsidRPr="00A04C6D" w:rsidRDefault="009F5D10" w:rsidP="009F5D10">
            <w:proofErr w:type="spellStart"/>
            <w:r>
              <w:t>wxcode</w:t>
            </w:r>
            <w:proofErr w:type="spellEnd"/>
          </w:p>
        </w:tc>
      </w:tr>
      <w:tr w:rsidR="005D1130" w14:paraId="7FBD59A1" w14:textId="77777777" w:rsidTr="00763CC7">
        <w:tc>
          <w:tcPr>
            <w:tcW w:w="821" w:type="dxa"/>
          </w:tcPr>
          <w:p w14:paraId="6D9BE254" w14:textId="77777777" w:rsidR="005D1130" w:rsidRDefault="005D11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0469B37" w14:textId="77777777" w:rsidR="005D1130" w:rsidRPr="000B6FC1" w:rsidRDefault="005D1130" w:rsidP="00763CC7">
            <w:pPr>
              <w:rPr>
                <w:rFonts w:ascii="Calibri" w:hAnsi="Calibri" w:cs="Calibri"/>
              </w:rPr>
            </w:pPr>
          </w:p>
        </w:tc>
      </w:tr>
    </w:tbl>
    <w:p w14:paraId="1E246EBA" w14:textId="77777777" w:rsidR="005D1130" w:rsidRDefault="005D1130" w:rsidP="005D1130"/>
    <w:p w14:paraId="7BE214B2" w14:textId="77777777" w:rsidR="005D1130" w:rsidRDefault="005D1130" w:rsidP="00E258B3"/>
    <w:p w14:paraId="57EB5978" w14:textId="77777777" w:rsidR="009F5D10" w:rsidRPr="007F3309" w:rsidRDefault="009F5D10" w:rsidP="009F5D1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9F5D10" w14:paraId="514E684E" w14:textId="77777777" w:rsidTr="00763CC7">
        <w:trPr>
          <w:trHeight w:val="416"/>
        </w:trPr>
        <w:tc>
          <w:tcPr>
            <w:tcW w:w="821" w:type="dxa"/>
          </w:tcPr>
          <w:p w14:paraId="7AD4282F" w14:textId="77777777" w:rsidR="009F5D10" w:rsidRDefault="009F5D1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81679E0" w14:textId="613F8C5B" w:rsidR="009F5D10" w:rsidRDefault="009F5D10" w:rsidP="00763CC7">
            <w:r>
              <w:t>4</w:t>
            </w:r>
          </w:p>
        </w:tc>
      </w:tr>
      <w:tr w:rsidR="009F5D10" w14:paraId="2041D874" w14:textId="77777777" w:rsidTr="00763CC7">
        <w:trPr>
          <w:trHeight w:val="416"/>
        </w:trPr>
        <w:tc>
          <w:tcPr>
            <w:tcW w:w="821" w:type="dxa"/>
          </w:tcPr>
          <w:p w14:paraId="480461AF" w14:textId="77777777" w:rsidR="009F5D10" w:rsidRDefault="009F5D1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6EA92" w14:textId="28B2E4E9" w:rsidR="009F5D10" w:rsidRDefault="009F5D10" w:rsidP="00763CC7">
            <w:r>
              <w:rPr>
                <w:rFonts w:hint="eastAsia"/>
              </w:rPr>
              <w:t>用户发布一个小区同行</w:t>
            </w:r>
          </w:p>
        </w:tc>
      </w:tr>
      <w:tr w:rsidR="009F5D10" w14:paraId="38726881" w14:textId="77777777" w:rsidTr="00763CC7">
        <w:tc>
          <w:tcPr>
            <w:tcW w:w="821" w:type="dxa"/>
          </w:tcPr>
          <w:p w14:paraId="1919A5E5" w14:textId="77777777" w:rsidR="009F5D10" w:rsidRDefault="009F5D1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7FE0E2C" w14:textId="4C222D76" w:rsidR="009F5D10" w:rsidRDefault="00382849" w:rsidP="00763CC7">
            <w:r w:rsidRPr="00382849">
              <w:rPr>
                <w:noProof/>
              </w:rPr>
              <w:drawing>
                <wp:inline distT="0" distB="0" distL="0" distR="0" wp14:anchorId="5636E06E" wp14:editId="35FE154E">
                  <wp:extent cx="4810976" cy="1311067"/>
                  <wp:effectExtent l="0" t="0" r="0" b="1016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882" cy="1317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5D10" w14:paraId="5ED4C5F7" w14:textId="77777777" w:rsidTr="00763CC7">
        <w:tc>
          <w:tcPr>
            <w:tcW w:w="821" w:type="dxa"/>
          </w:tcPr>
          <w:p w14:paraId="181FF163" w14:textId="77777777" w:rsidR="009F5D10" w:rsidRDefault="009F5D1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C7C123F" w14:textId="77777777" w:rsidR="009F5D10" w:rsidRDefault="009F5D10" w:rsidP="00763CC7">
            <w:r>
              <w:t>post</w:t>
            </w:r>
          </w:p>
        </w:tc>
      </w:tr>
      <w:tr w:rsidR="009F5D10" w14:paraId="7BFBD250" w14:textId="77777777" w:rsidTr="00763CC7">
        <w:tc>
          <w:tcPr>
            <w:tcW w:w="821" w:type="dxa"/>
          </w:tcPr>
          <w:p w14:paraId="23BB6EB9" w14:textId="77777777" w:rsidR="009F5D10" w:rsidRDefault="009F5D1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9A7ED10" w14:textId="77777777" w:rsidR="00B54524" w:rsidRDefault="00B54524" w:rsidP="00B54524">
            <w:proofErr w:type="spellStart"/>
            <w:r>
              <w:t>cus_openid</w:t>
            </w:r>
            <w:proofErr w:type="spellEnd"/>
          </w:p>
          <w:p w14:paraId="3A3E7234" w14:textId="77777777" w:rsidR="00B54524" w:rsidRDefault="00B54524" w:rsidP="00B54524">
            <w:proofErr w:type="spellStart"/>
            <w:r>
              <w:t>cus_name</w:t>
            </w:r>
            <w:proofErr w:type="spellEnd"/>
          </w:p>
          <w:p w14:paraId="08B0043E" w14:textId="77777777" w:rsidR="00B54524" w:rsidRDefault="00B54524" w:rsidP="00B54524">
            <w:proofErr w:type="spellStart"/>
            <w:r>
              <w:t>cus_phone</w:t>
            </w:r>
            <w:proofErr w:type="spellEnd"/>
          </w:p>
          <w:p w14:paraId="639F7FB6" w14:textId="77777777" w:rsidR="00B54524" w:rsidRDefault="00B54524" w:rsidP="00B54524">
            <w:r>
              <w:t>address 目的地</w:t>
            </w:r>
          </w:p>
          <w:p w14:paraId="78F34401" w14:textId="77777777" w:rsidR="00B54524" w:rsidRDefault="00B54524" w:rsidP="00B54524">
            <w:proofErr w:type="spellStart"/>
            <w:r>
              <w:t>cnt</w:t>
            </w:r>
            <w:proofErr w:type="spellEnd"/>
            <w:r>
              <w:t xml:space="preserve">  人数</w:t>
            </w:r>
          </w:p>
          <w:p w14:paraId="2784C0DE" w14:textId="77777777" w:rsidR="00B54524" w:rsidRDefault="00B54524" w:rsidP="00B54524">
            <w:proofErr w:type="spellStart"/>
            <w:r>
              <w:t>com_code</w:t>
            </w:r>
            <w:proofErr w:type="spellEnd"/>
          </w:p>
          <w:p w14:paraId="2AE7CAB5" w14:textId="77777777" w:rsidR="00B54524" w:rsidRDefault="00B54524" w:rsidP="00B54524">
            <w:proofErr w:type="spellStart"/>
            <w:r>
              <w:lastRenderedPageBreak/>
              <w:t>pro_code</w:t>
            </w:r>
            <w:proofErr w:type="spellEnd"/>
          </w:p>
          <w:p w14:paraId="1958553A" w14:textId="77777777" w:rsidR="00B54524" w:rsidRDefault="00B54524" w:rsidP="00B54524">
            <w:proofErr w:type="spellStart"/>
            <w:r>
              <w:t>wxcode</w:t>
            </w:r>
            <w:proofErr w:type="spellEnd"/>
          </w:p>
          <w:p w14:paraId="6CCA52E2" w14:textId="77777777" w:rsidR="00B54524" w:rsidRDefault="00B54524" w:rsidP="00B54524">
            <w:r>
              <w:t>type  0=我是乘客，1=我是司机</w:t>
            </w:r>
          </w:p>
          <w:p w14:paraId="28DA8683" w14:textId="77777777" w:rsidR="00B54524" w:rsidRDefault="00B54524" w:rsidP="00B54524">
            <w:proofErr w:type="spellStart"/>
            <w:r>
              <w:t>cnt_person</w:t>
            </w:r>
            <w:proofErr w:type="spellEnd"/>
            <w:r>
              <w:t xml:space="preserve"> 成人数</w:t>
            </w:r>
          </w:p>
          <w:p w14:paraId="62672455" w14:textId="77777777" w:rsidR="00B54524" w:rsidRDefault="00B54524" w:rsidP="00B54524">
            <w:proofErr w:type="spellStart"/>
            <w:r>
              <w:t>cnt_child</w:t>
            </w:r>
            <w:proofErr w:type="spellEnd"/>
            <w:r>
              <w:t xml:space="preserve"> 儿童数</w:t>
            </w:r>
          </w:p>
          <w:p w14:paraId="29E9BB6E" w14:textId="77777777" w:rsidR="00B54524" w:rsidRDefault="00B54524" w:rsidP="00B54524">
            <w:proofErr w:type="spellStart"/>
            <w:r>
              <w:t>cnt_baby</w:t>
            </w:r>
            <w:proofErr w:type="spellEnd"/>
            <w:r>
              <w:t xml:space="preserve"> 婴儿数</w:t>
            </w:r>
          </w:p>
          <w:p w14:paraId="06C829AE" w14:textId="77777777" w:rsidR="00B54524" w:rsidRDefault="00B54524" w:rsidP="00B54524">
            <w:proofErr w:type="spellStart"/>
            <w:r>
              <w:t>descs</w:t>
            </w:r>
            <w:proofErr w:type="spellEnd"/>
            <w:r>
              <w:t xml:space="preserve"> 要求</w:t>
            </w:r>
          </w:p>
          <w:p w14:paraId="6A3F2E69" w14:textId="77777777" w:rsidR="009F5D10" w:rsidRDefault="00B54524" w:rsidP="00B54524">
            <w:r>
              <w:t>gravida 是否有孕妇；是/否</w:t>
            </w:r>
          </w:p>
          <w:p w14:paraId="4CEE8F0F" w14:textId="77777777" w:rsidR="00B54524" w:rsidRDefault="00B54524" w:rsidP="00B54524">
            <w:r>
              <w:t>flag_day:0=</w:t>
            </w:r>
            <w:r>
              <w:rPr>
                <w:rFonts w:hint="eastAsia"/>
              </w:rPr>
              <w:t>今天;</w:t>
            </w:r>
            <w:r>
              <w:t>1=</w:t>
            </w:r>
            <w:r>
              <w:rPr>
                <w:rFonts w:hint="eastAsia"/>
              </w:rPr>
              <w:t>明天;2=后天</w:t>
            </w:r>
          </w:p>
          <w:p w14:paraId="76F30E88" w14:textId="77777777" w:rsidR="00B54524" w:rsidRDefault="00B54524" w:rsidP="00B54524">
            <w:proofErr w:type="spellStart"/>
            <w:r>
              <w:t>flag_hour</w:t>
            </w:r>
            <w:proofErr w:type="spellEnd"/>
            <w:r>
              <w:t>:</w:t>
            </w:r>
            <w:r>
              <w:rPr>
                <w:rFonts w:hint="eastAsia"/>
              </w:rPr>
              <w:t>小时;两位数,例如上午9点=09;下午1点=13</w:t>
            </w:r>
          </w:p>
          <w:p w14:paraId="18DF481A" w14:textId="77777777" w:rsidR="00B54524" w:rsidRDefault="00B54524" w:rsidP="00B54524">
            <w:proofErr w:type="spellStart"/>
            <w:r>
              <w:rPr>
                <w:rFonts w:hint="eastAsia"/>
              </w:rPr>
              <w:t>flag_min</w:t>
            </w:r>
            <w:proofErr w:type="spellEnd"/>
            <w:r>
              <w:rPr>
                <w:rFonts w:hint="eastAsia"/>
              </w:rPr>
              <w:t>:分钟,两位数,例如5分种=05;40分钟=40</w:t>
            </w:r>
          </w:p>
          <w:p w14:paraId="7A35C60D" w14:textId="41B43C13" w:rsidR="00B204F0" w:rsidRPr="00A04C6D" w:rsidRDefault="00B204F0" w:rsidP="00B54524">
            <w:pPr>
              <w:rPr>
                <w:rFonts w:hint="eastAsia"/>
              </w:rPr>
            </w:pPr>
            <w:r w:rsidRPr="00FE1230">
              <w:rPr>
                <w:color w:val="FF0000"/>
              </w:rPr>
              <w:t>price:</w:t>
            </w:r>
            <w:r w:rsidR="00F030CE" w:rsidRPr="00FE1230">
              <w:rPr>
                <w:rFonts w:hint="eastAsia"/>
                <w:color w:val="FF0000"/>
              </w:rPr>
              <w:t>金额费用</w:t>
            </w:r>
          </w:p>
        </w:tc>
      </w:tr>
      <w:tr w:rsidR="009F5D10" w14:paraId="060A9090" w14:textId="77777777" w:rsidTr="00763CC7">
        <w:tc>
          <w:tcPr>
            <w:tcW w:w="821" w:type="dxa"/>
          </w:tcPr>
          <w:p w14:paraId="06C02EFE" w14:textId="77777777" w:rsidR="009F5D10" w:rsidRDefault="009F5D10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5D7775B" w14:textId="77777777" w:rsidR="009F5D10" w:rsidRPr="000B6FC1" w:rsidRDefault="009F5D10" w:rsidP="00763CC7">
            <w:pPr>
              <w:rPr>
                <w:rFonts w:ascii="Calibri" w:hAnsi="Calibri" w:cs="Calibri"/>
              </w:rPr>
            </w:pPr>
          </w:p>
        </w:tc>
      </w:tr>
    </w:tbl>
    <w:p w14:paraId="5E58A81F" w14:textId="77777777" w:rsidR="009F5D10" w:rsidRDefault="009F5D10" w:rsidP="009F5D10"/>
    <w:p w14:paraId="0A3695DD" w14:textId="77777777" w:rsidR="009F5D10" w:rsidRDefault="009F5D10" w:rsidP="009F5D10"/>
    <w:p w14:paraId="12F4B112" w14:textId="77777777" w:rsidR="00B54524" w:rsidRDefault="00B54524" w:rsidP="00B54524"/>
    <w:p w14:paraId="5039BC28" w14:textId="77777777" w:rsidR="00B54524" w:rsidRPr="007F3309" w:rsidRDefault="00B54524" w:rsidP="00B5452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B54524" w14:paraId="49D3136A" w14:textId="77777777" w:rsidTr="00763CC7">
        <w:trPr>
          <w:trHeight w:val="416"/>
        </w:trPr>
        <w:tc>
          <w:tcPr>
            <w:tcW w:w="821" w:type="dxa"/>
          </w:tcPr>
          <w:p w14:paraId="51F42259" w14:textId="77777777" w:rsidR="00B54524" w:rsidRDefault="00B5452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DD685AE" w14:textId="1F99C9B8" w:rsidR="00B54524" w:rsidRDefault="00B54524" w:rsidP="00763CC7">
            <w:r>
              <w:t>5</w:t>
            </w:r>
          </w:p>
        </w:tc>
      </w:tr>
      <w:tr w:rsidR="00B54524" w14:paraId="3BE0567B" w14:textId="77777777" w:rsidTr="00763CC7">
        <w:trPr>
          <w:trHeight w:val="416"/>
        </w:trPr>
        <w:tc>
          <w:tcPr>
            <w:tcW w:w="821" w:type="dxa"/>
          </w:tcPr>
          <w:p w14:paraId="419CB3FB" w14:textId="77777777" w:rsidR="00B54524" w:rsidRDefault="00B5452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33B1824B" w14:textId="76F13700" w:rsidR="00B54524" w:rsidRDefault="00B54524" w:rsidP="00763CC7">
            <w:r>
              <w:rPr>
                <w:rFonts w:hint="eastAsia"/>
              </w:rPr>
              <w:t>任务大厅首页显示各个信息的数量</w:t>
            </w:r>
          </w:p>
        </w:tc>
      </w:tr>
      <w:tr w:rsidR="00B54524" w14:paraId="0B808FA2" w14:textId="77777777" w:rsidTr="00763CC7">
        <w:tc>
          <w:tcPr>
            <w:tcW w:w="821" w:type="dxa"/>
          </w:tcPr>
          <w:p w14:paraId="2862815B" w14:textId="77777777" w:rsidR="00B54524" w:rsidRDefault="00B5452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6093D46" w14:textId="30CA9474" w:rsidR="00B54524" w:rsidRDefault="006A620D" w:rsidP="00763CC7">
            <w:r w:rsidRPr="006A620D">
              <w:rPr>
                <w:noProof/>
              </w:rPr>
              <w:drawing>
                <wp:inline distT="0" distB="0" distL="0" distR="0" wp14:anchorId="66AE02C0" wp14:editId="4586D456">
                  <wp:extent cx="4925276" cy="1969128"/>
                  <wp:effectExtent l="0" t="0" r="2540" b="1270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666" cy="197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4524" w14:paraId="0CE0DE85" w14:textId="77777777" w:rsidTr="00763CC7">
        <w:tc>
          <w:tcPr>
            <w:tcW w:w="821" w:type="dxa"/>
          </w:tcPr>
          <w:p w14:paraId="5E12EE3A" w14:textId="77777777" w:rsidR="00B54524" w:rsidRDefault="00B5452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749FFA3" w14:textId="3DFE5346" w:rsidR="00B54524" w:rsidRDefault="00B54524" w:rsidP="00763CC7">
            <w:r>
              <w:t>post</w:t>
            </w:r>
            <w:r w:rsidR="00A968D1">
              <w:rPr>
                <w:rFonts w:hint="eastAsia"/>
              </w:rPr>
              <w:t>/get</w:t>
            </w:r>
          </w:p>
        </w:tc>
      </w:tr>
      <w:tr w:rsidR="00B54524" w14:paraId="281F4986" w14:textId="77777777" w:rsidTr="00763CC7">
        <w:tc>
          <w:tcPr>
            <w:tcW w:w="821" w:type="dxa"/>
          </w:tcPr>
          <w:p w14:paraId="29C540AD" w14:textId="77777777" w:rsidR="00B54524" w:rsidRDefault="00B5452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E135E8E" w14:textId="78D721B5" w:rsidR="00B54524" w:rsidRPr="00A04C6D" w:rsidRDefault="00B54524" w:rsidP="00763CC7"/>
        </w:tc>
      </w:tr>
      <w:tr w:rsidR="00B54524" w14:paraId="65C68E68" w14:textId="77777777" w:rsidTr="00763CC7">
        <w:tc>
          <w:tcPr>
            <w:tcW w:w="821" w:type="dxa"/>
          </w:tcPr>
          <w:p w14:paraId="53546EA6" w14:textId="77777777" w:rsidR="00B54524" w:rsidRDefault="00B5452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925AF64" w14:textId="34B9495F" w:rsidR="00B54524" w:rsidRPr="00A968D1" w:rsidRDefault="00B54524" w:rsidP="00A968D1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0D520805" w14:textId="77777777" w:rsidR="00B54524" w:rsidRDefault="00B54524" w:rsidP="00B54524"/>
    <w:p w14:paraId="1F0A724C" w14:textId="77777777" w:rsidR="00B54524" w:rsidRDefault="00B54524" w:rsidP="00B54524"/>
    <w:p w14:paraId="35E4D010" w14:textId="77777777" w:rsidR="00CC505E" w:rsidRDefault="00CC505E" w:rsidP="00CC505E"/>
    <w:p w14:paraId="260EBD5F" w14:textId="77777777" w:rsidR="00CC505E" w:rsidRPr="007F3309" w:rsidRDefault="00CC505E" w:rsidP="00CC505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CC505E" w14:paraId="7C9A5062" w14:textId="77777777" w:rsidTr="00763CC7">
        <w:trPr>
          <w:trHeight w:val="416"/>
        </w:trPr>
        <w:tc>
          <w:tcPr>
            <w:tcW w:w="821" w:type="dxa"/>
          </w:tcPr>
          <w:p w14:paraId="1E83AAE6" w14:textId="77777777" w:rsidR="00CC505E" w:rsidRDefault="00CC505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C3FF4AC" w14:textId="120FB524" w:rsidR="00CC505E" w:rsidRDefault="00CC505E" w:rsidP="00763CC7">
            <w:r>
              <w:t>6</w:t>
            </w:r>
          </w:p>
        </w:tc>
      </w:tr>
      <w:tr w:rsidR="00CC505E" w14:paraId="11FBB9BE" w14:textId="77777777" w:rsidTr="00763CC7">
        <w:trPr>
          <w:trHeight w:val="416"/>
        </w:trPr>
        <w:tc>
          <w:tcPr>
            <w:tcW w:w="821" w:type="dxa"/>
          </w:tcPr>
          <w:p w14:paraId="470AC101" w14:textId="77777777" w:rsidR="00CC505E" w:rsidRDefault="00CC505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29B1184" w14:textId="1CE0F9B5" w:rsidR="00CC505E" w:rsidRDefault="00CC505E" w:rsidP="00763CC7">
            <w:r>
              <w:rPr>
                <w:rFonts w:hint="eastAsia"/>
              </w:rPr>
              <w:t>显示互帮任务列表</w:t>
            </w:r>
          </w:p>
        </w:tc>
      </w:tr>
      <w:tr w:rsidR="00CC505E" w14:paraId="43A64CE3" w14:textId="77777777" w:rsidTr="00763CC7">
        <w:tc>
          <w:tcPr>
            <w:tcW w:w="821" w:type="dxa"/>
          </w:tcPr>
          <w:p w14:paraId="011157C4" w14:textId="77777777" w:rsidR="00CC505E" w:rsidRDefault="00CC505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1160A4FE" w14:textId="053A3F25" w:rsidR="00CC505E" w:rsidRDefault="00B54A6F" w:rsidP="00763CC7">
            <w:r>
              <w:rPr>
                <w:rFonts w:hint="eastAsia"/>
              </w:rPr>
              <w:t>=</w:t>
            </w:r>
            <w:r w:rsidRPr="00B54A6F">
              <w:rPr>
                <w:noProof/>
              </w:rPr>
              <w:drawing>
                <wp:inline distT="0" distB="0" distL="0" distR="0" wp14:anchorId="26952704" wp14:editId="43067D40">
                  <wp:extent cx="5732145" cy="2138045"/>
                  <wp:effectExtent l="0" t="0" r="825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138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505E" w14:paraId="313B731A" w14:textId="77777777" w:rsidTr="00763CC7">
        <w:tc>
          <w:tcPr>
            <w:tcW w:w="821" w:type="dxa"/>
          </w:tcPr>
          <w:p w14:paraId="5DE070AD" w14:textId="77777777" w:rsidR="00CC505E" w:rsidRDefault="00CC505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64F74AB" w14:textId="77777777" w:rsidR="00CC505E" w:rsidRDefault="00CC505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CC505E" w14:paraId="3AFE4D6C" w14:textId="77777777" w:rsidTr="00763CC7">
        <w:tc>
          <w:tcPr>
            <w:tcW w:w="821" w:type="dxa"/>
          </w:tcPr>
          <w:p w14:paraId="50BB8203" w14:textId="77777777" w:rsidR="00CC505E" w:rsidRDefault="00CC505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44779790" w14:textId="77777777" w:rsidR="00CC505E" w:rsidRPr="00A04C6D" w:rsidRDefault="00CC505E" w:rsidP="00763CC7"/>
        </w:tc>
      </w:tr>
      <w:tr w:rsidR="00CC505E" w14:paraId="016DFCEC" w14:textId="77777777" w:rsidTr="00763CC7">
        <w:tc>
          <w:tcPr>
            <w:tcW w:w="821" w:type="dxa"/>
          </w:tcPr>
          <w:p w14:paraId="48ED0778" w14:textId="77777777" w:rsidR="00CC505E" w:rsidRDefault="00CC505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48445B43" w14:textId="77777777" w:rsidR="00CC505E" w:rsidRPr="00A968D1" w:rsidRDefault="00CC505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38CAC91" w14:textId="77777777" w:rsidR="00CC505E" w:rsidRDefault="00CC505E" w:rsidP="00CC505E"/>
    <w:p w14:paraId="76C537C6" w14:textId="77777777" w:rsidR="00CC505E" w:rsidRDefault="00CC505E" w:rsidP="00CC505E"/>
    <w:p w14:paraId="7D2D9D9F" w14:textId="77777777" w:rsidR="00FC0864" w:rsidRDefault="00FC0864" w:rsidP="00FC0864"/>
    <w:p w14:paraId="5A04D804" w14:textId="77777777" w:rsidR="00FC0864" w:rsidRPr="007F3309" w:rsidRDefault="00FC0864" w:rsidP="00FC0864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C0864" w14:paraId="2D1540EF" w14:textId="77777777" w:rsidTr="00763CC7">
        <w:trPr>
          <w:trHeight w:val="416"/>
        </w:trPr>
        <w:tc>
          <w:tcPr>
            <w:tcW w:w="821" w:type="dxa"/>
          </w:tcPr>
          <w:p w14:paraId="06E00A04" w14:textId="77777777" w:rsidR="00FC0864" w:rsidRDefault="00FC0864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BECF8E5" w14:textId="7EEF26F7" w:rsidR="00FC0864" w:rsidRDefault="00FC0864" w:rsidP="00763CC7">
            <w:r>
              <w:t>7</w:t>
            </w:r>
          </w:p>
        </w:tc>
      </w:tr>
      <w:tr w:rsidR="00FC0864" w14:paraId="17350515" w14:textId="77777777" w:rsidTr="00763CC7">
        <w:trPr>
          <w:trHeight w:val="416"/>
        </w:trPr>
        <w:tc>
          <w:tcPr>
            <w:tcW w:w="821" w:type="dxa"/>
          </w:tcPr>
          <w:p w14:paraId="2368DF34" w14:textId="77777777" w:rsidR="00FC0864" w:rsidRDefault="00FC0864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9478138" w14:textId="52152424" w:rsidR="00FC0864" w:rsidRDefault="00FC0864" w:rsidP="00763CC7">
            <w:r>
              <w:rPr>
                <w:rFonts w:hint="eastAsia"/>
              </w:rPr>
              <w:t>显示二手交易列表</w:t>
            </w:r>
          </w:p>
        </w:tc>
      </w:tr>
      <w:tr w:rsidR="00FC0864" w14:paraId="16400FB4" w14:textId="77777777" w:rsidTr="00763CC7">
        <w:tc>
          <w:tcPr>
            <w:tcW w:w="821" w:type="dxa"/>
          </w:tcPr>
          <w:p w14:paraId="6810B1E5" w14:textId="77777777" w:rsidR="00FC0864" w:rsidRDefault="00FC0864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3859207" w14:textId="68DAA89B" w:rsidR="00FC0864" w:rsidRDefault="00A76E3A" w:rsidP="00763CC7">
            <w:r w:rsidRPr="00A76E3A">
              <w:rPr>
                <w:noProof/>
              </w:rPr>
              <w:drawing>
                <wp:inline distT="0" distB="0" distL="0" distR="0" wp14:anchorId="27833B9F" wp14:editId="3F6027F1">
                  <wp:extent cx="4810976" cy="1675075"/>
                  <wp:effectExtent l="0" t="0" r="0" b="190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9256" cy="168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0864" w14:paraId="549A7245" w14:textId="77777777" w:rsidTr="00763CC7">
        <w:tc>
          <w:tcPr>
            <w:tcW w:w="821" w:type="dxa"/>
          </w:tcPr>
          <w:p w14:paraId="32A73B37" w14:textId="77777777" w:rsidR="00FC0864" w:rsidRDefault="00FC0864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54978A1E" w14:textId="77777777" w:rsidR="00FC0864" w:rsidRDefault="00FC0864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FC0864" w14:paraId="3E2CE261" w14:textId="77777777" w:rsidTr="00763CC7">
        <w:tc>
          <w:tcPr>
            <w:tcW w:w="821" w:type="dxa"/>
          </w:tcPr>
          <w:p w14:paraId="441EA4F2" w14:textId="77777777" w:rsidR="00FC0864" w:rsidRDefault="00FC0864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6AAB69F" w14:textId="77777777" w:rsidR="00FC0864" w:rsidRPr="00A04C6D" w:rsidRDefault="00FC0864" w:rsidP="00763CC7"/>
        </w:tc>
      </w:tr>
      <w:tr w:rsidR="00FC0864" w14:paraId="7EAAC33F" w14:textId="77777777" w:rsidTr="00763CC7">
        <w:tc>
          <w:tcPr>
            <w:tcW w:w="821" w:type="dxa"/>
          </w:tcPr>
          <w:p w14:paraId="5AF57D4D" w14:textId="77777777" w:rsidR="00FC0864" w:rsidRDefault="00FC0864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16D4D98D" w14:textId="77777777" w:rsidR="00FC0864" w:rsidRPr="00A968D1" w:rsidRDefault="00FC0864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8113D99" w14:textId="77777777" w:rsidR="00FC0864" w:rsidRDefault="00FC0864" w:rsidP="00FC0864"/>
    <w:p w14:paraId="4874FE35" w14:textId="77777777" w:rsidR="00FC0864" w:rsidRDefault="00FC0864" w:rsidP="00FC0864"/>
    <w:p w14:paraId="1BBFA07F" w14:textId="77777777" w:rsidR="005A447E" w:rsidRDefault="005A447E" w:rsidP="005A447E"/>
    <w:p w14:paraId="217CF850" w14:textId="77777777" w:rsidR="005A447E" w:rsidRPr="007F3309" w:rsidRDefault="005A447E" w:rsidP="005A447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5A447E" w14:paraId="56C32B53" w14:textId="77777777" w:rsidTr="00763CC7">
        <w:trPr>
          <w:trHeight w:val="416"/>
        </w:trPr>
        <w:tc>
          <w:tcPr>
            <w:tcW w:w="821" w:type="dxa"/>
          </w:tcPr>
          <w:p w14:paraId="524ED62D" w14:textId="77777777" w:rsidR="005A447E" w:rsidRDefault="005A447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357B5045" w14:textId="04433229" w:rsidR="005A447E" w:rsidRDefault="005A447E" w:rsidP="00763CC7">
            <w:r>
              <w:t>8</w:t>
            </w:r>
          </w:p>
        </w:tc>
      </w:tr>
      <w:tr w:rsidR="005A447E" w14:paraId="3C1085BC" w14:textId="77777777" w:rsidTr="00763CC7">
        <w:trPr>
          <w:trHeight w:val="416"/>
        </w:trPr>
        <w:tc>
          <w:tcPr>
            <w:tcW w:w="821" w:type="dxa"/>
          </w:tcPr>
          <w:p w14:paraId="1861FB34" w14:textId="77777777" w:rsidR="005A447E" w:rsidRDefault="005A447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1EEAA86" w14:textId="70265F12" w:rsidR="005A447E" w:rsidRDefault="005A447E" w:rsidP="00763CC7">
            <w:r>
              <w:rPr>
                <w:rFonts w:hint="eastAsia"/>
              </w:rPr>
              <w:t>显示小区通行列表</w:t>
            </w:r>
          </w:p>
        </w:tc>
      </w:tr>
      <w:tr w:rsidR="005A447E" w14:paraId="6E432AB6" w14:textId="77777777" w:rsidTr="00763CC7">
        <w:tc>
          <w:tcPr>
            <w:tcW w:w="821" w:type="dxa"/>
          </w:tcPr>
          <w:p w14:paraId="60E759D5" w14:textId="77777777" w:rsidR="005A447E" w:rsidRDefault="005A447E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266E3DBC" w14:textId="28DE940C" w:rsidR="005A447E" w:rsidRDefault="0036217C" w:rsidP="00763CC7">
            <w:r w:rsidRPr="0036217C">
              <w:rPr>
                <w:noProof/>
              </w:rPr>
              <w:drawing>
                <wp:inline distT="0" distB="0" distL="0" distR="0" wp14:anchorId="7DE253A4" wp14:editId="6EAFBF20">
                  <wp:extent cx="5732145" cy="2493010"/>
                  <wp:effectExtent l="0" t="0" r="825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49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47E" w14:paraId="3595E331" w14:textId="77777777" w:rsidTr="00763CC7">
        <w:tc>
          <w:tcPr>
            <w:tcW w:w="821" w:type="dxa"/>
          </w:tcPr>
          <w:p w14:paraId="21CA8B05" w14:textId="77777777" w:rsidR="005A447E" w:rsidRDefault="005A447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243FEE1" w14:textId="77777777" w:rsidR="005A447E" w:rsidRDefault="005A447E" w:rsidP="00763CC7">
            <w:r>
              <w:t>post</w:t>
            </w:r>
            <w:r>
              <w:rPr>
                <w:rFonts w:hint="eastAsia"/>
              </w:rPr>
              <w:t>/get</w:t>
            </w:r>
          </w:p>
        </w:tc>
      </w:tr>
      <w:tr w:rsidR="005A447E" w14:paraId="6D4374B3" w14:textId="77777777" w:rsidTr="00763CC7">
        <w:tc>
          <w:tcPr>
            <w:tcW w:w="821" w:type="dxa"/>
          </w:tcPr>
          <w:p w14:paraId="5239A68B" w14:textId="77777777" w:rsidR="005A447E" w:rsidRDefault="005A447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8B6F0E0" w14:textId="77777777" w:rsidR="005A447E" w:rsidRPr="00A04C6D" w:rsidRDefault="005A447E" w:rsidP="00763CC7"/>
        </w:tc>
      </w:tr>
      <w:tr w:rsidR="005A447E" w14:paraId="2CDE3374" w14:textId="77777777" w:rsidTr="00763CC7">
        <w:tc>
          <w:tcPr>
            <w:tcW w:w="821" w:type="dxa"/>
          </w:tcPr>
          <w:p w14:paraId="4FE0E120" w14:textId="77777777" w:rsidR="005A447E" w:rsidRDefault="005A447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1296A43" w14:textId="77777777" w:rsidR="005A447E" w:rsidRPr="00A968D1" w:rsidRDefault="005A447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6368BBF0" w14:textId="77777777" w:rsidR="005A447E" w:rsidRDefault="005A447E" w:rsidP="005A447E"/>
    <w:p w14:paraId="43FEC083" w14:textId="77777777" w:rsidR="005A447E" w:rsidRDefault="005A447E" w:rsidP="005A447E"/>
    <w:p w14:paraId="31B73098" w14:textId="77777777" w:rsidR="0036217C" w:rsidRPr="007F3309" w:rsidRDefault="0036217C" w:rsidP="0036217C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36217C" w14:paraId="02728F2A" w14:textId="77777777" w:rsidTr="00763CC7">
        <w:trPr>
          <w:trHeight w:val="416"/>
        </w:trPr>
        <w:tc>
          <w:tcPr>
            <w:tcW w:w="821" w:type="dxa"/>
          </w:tcPr>
          <w:p w14:paraId="5BD005BE" w14:textId="77777777" w:rsidR="0036217C" w:rsidRDefault="0036217C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7931A6" w14:textId="2C03E2B6" w:rsidR="0036217C" w:rsidRDefault="0036217C" w:rsidP="00763CC7">
            <w:r>
              <w:t>9</w:t>
            </w:r>
          </w:p>
        </w:tc>
      </w:tr>
      <w:tr w:rsidR="0036217C" w14:paraId="5C636418" w14:textId="77777777" w:rsidTr="00763CC7">
        <w:trPr>
          <w:trHeight w:val="416"/>
        </w:trPr>
        <w:tc>
          <w:tcPr>
            <w:tcW w:w="821" w:type="dxa"/>
          </w:tcPr>
          <w:p w14:paraId="7FEAFA46" w14:textId="77777777" w:rsidR="0036217C" w:rsidRDefault="0036217C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74903C3A" w14:textId="786388E3" w:rsidR="0036217C" w:rsidRDefault="00806DBA" w:rsidP="00763CC7">
            <w:r>
              <w:rPr>
                <w:rFonts w:hint="eastAsia"/>
              </w:rPr>
              <w:t>发布者取消互帮任务</w:t>
            </w:r>
          </w:p>
        </w:tc>
      </w:tr>
      <w:tr w:rsidR="0036217C" w14:paraId="00CC83E2" w14:textId="77777777" w:rsidTr="00763CC7">
        <w:tc>
          <w:tcPr>
            <w:tcW w:w="821" w:type="dxa"/>
          </w:tcPr>
          <w:p w14:paraId="6C03E3A1" w14:textId="77777777" w:rsidR="0036217C" w:rsidRDefault="0036217C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C407B71" w14:textId="0C253169" w:rsidR="0036217C" w:rsidRDefault="008A7570" w:rsidP="00763CC7">
            <w:r w:rsidRPr="008A7570">
              <w:rPr>
                <w:noProof/>
              </w:rPr>
              <w:drawing>
                <wp:inline distT="0" distB="0" distL="0" distR="0" wp14:anchorId="09E55068" wp14:editId="5CE2075D">
                  <wp:extent cx="4242435" cy="195837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6477" cy="1960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6217C" w14:paraId="16BA48DA" w14:textId="77777777" w:rsidTr="00763CC7">
        <w:tc>
          <w:tcPr>
            <w:tcW w:w="821" w:type="dxa"/>
          </w:tcPr>
          <w:p w14:paraId="40EC22E2" w14:textId="77777777" w:rsidR="0036217C" w:rsidRDefault="0036217C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E031145" w14:textId="74782B9E" w:rsidR="0036217C" w:rsidRDefault="0036217C" w:rsidP="00C85C0E">
            <w:r>
              <w:t>post</w:t>
            </w:r>
          </w:p>
        </w:tc>
      </w:tr>
      <w:tr w:rsidR="0036217C" w14:paraId="08A24828" w14:textId="77777777" w:rsidTr="00763CC7">
        <w:tc>
          <w:tcPr>
            <w:tcW w:w="821" w:type="dxa"/>
          </w:tcPr>
          <w:p w14:paraId="0389A34C" w14:textId="77777777" w:rsidR="0036217C" w:rsidRDefault="0036217C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524A54C1" w14:textId="77777777" w:rsidR="0036217C" w:rsidRPr="00A04C6D" w:rsidRDefault="0036217C" w:rsidP="00763CC7"/>
        </w:tc>
      </w:tr>
      <w:tr w:rsidR="0036217C" w14:paraId="6013C87F" w14:textId="77777777" w:rsidTr="00763CC7">
        <w:tc>
          <w:tcPr>
            <w:tcW w:w="821" w:type="dxa"/>
          </w:tcPr>
          <w:p w14:paraId="54B6EA6A" w14:textId="77777777" w:rsidR="0036217C" w:rsidRDefault="0036217C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84BD414" w14:textId="77777777" w:rsidR="0036217C" w:rsidRPr="00A968D1" w:rsidRDefault="0036217C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1FFAA0B" w14:textId="77777777" w:rsidR="0036217C" w:rsidRDefault="0036217C" w:rsidP="0036217C"/>
    <w:p w14:paraId="41B88784" w14:textId="77777777" w:rsidR="00744F26" w:rsidRDefault="00744F26" w:rsidP="00744F26"/>
    <w:p w14:paraId="5F339F4E" w14:textId="77777777" w:rsidR="00744F26" w:rsidRPr="007F3309" w:rsidRDefault="00744F26" w:rsidP="00744F26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744F26" w14:paraId="2ED6CF12" w14:textId="77777777" w:rsidTr="00763CC7">
        <w:trPr>
          <w:trHeight w:val="416"/>
        </w:trPr>
        <w:tc>
          <w:tcPr>
            <w:tcW w:w="821" w:type="dxa"/>
          </w:tcPr>
          <w:p w14:paraId="5A7350B2" w14:textId="77777777" w:rsidR="00744F26" w:rsidRDefault="00744F26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4EBA2F2" w14:textId="77777777" w:rsidR="00744F26" w:rsidRDefault="00744F26" w:rsidP="00763CC7">
            <w:r>
              <w:t>9</w:t>
            </w:r>
          </w:p>
        </w:tc>
      </w:tr>
      <w:tr w:rsidR="00744F26" w14:paraId="7323BC44" w14:textId="77777777" w:rsidTr="00763CC7">
        <w:trPr>
          <w:trHeight w:val="416"/>
        </w:trPr>
        <w:tc>
          <w:tcPr>
            <w:tcW w:w="821" w:type="dxa"/>
          </w:tcPr>
          <w:p w14:paraId="01D29F03" w14:textId="77777777" w:rsidR="00744F26" w:rsidRDefault="00744F26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082AF5C8" w14:textId="34CBBAD4" w:rsidR="00744F26" w:rsidRDefault="00744F26" w:rsidP="00763CC7">
            <w:r>
              <w:rPr>
                <w:rFonts w:hint="eastAsia"/>
              </w:rPr>
              <w:t>接取者取消互帮任务</w:t>
            </w:r>
          </w:p>
        </w:tc>
      </w:tr>
      <w:tr w:rsidR="00744F26" w14:paraId="0B097158" w14:textId="77777777" w:rsidTr="00763CC7">
        <w:tc>
          <w:tcPr>
            <w:tcW w:w="821" w:type="dxa"/>
          </w:tcPr>
          <w:p w14:paraId="3CFA7FE5" w14:textId="77777777" w:rsidR="00744F26" w:rsidRDefault="00744F26" w:rsidP="00763CC7">
            <w:proofErr w:type="spellStart"/>
            <w:r>
              <w:rPr>
                <w:rFonts w:hint="eastAsia"/>
              </w:rPr>
              <w:lastRenderedPageBreak/>
              <w:t>url</w:t>
            </w:r>
            <w:proofErr w:type="spellEnd"/>
          </w:p>
        </w:tc>
        <w:tc>
          <w:tcPr>
            <w:tcW w:w="8196" w:type="dxa"/>
          </w:tcPr>
          <w:p w14:paraId="710940D7" w14:textId="572E18EA" w:rsidR="00744F26" w:rsidRDefault="00744F26" w:rsidP="00763CC7">
            <w:r w:rsidRPr="00744F26">
              <w:rPr>
                <w:noProof/>
              </w:rPr>
              <w:drawing>
                <wp:inline distT="0" distB="0" distL="0" distR="0" wp14:anchorId="1E7EA94B" wp14:editId="3B80E956">
                  <wp:extent cx="4928235" cy="198286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865" cy="1993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4F26" w14:paraId="7A4AFE10" w14:textId="77777777" w:rsidTr="00763CC7">
        <w:tc>
          <w:tcPr>
            <w:tcW w:w="821" w:type="dxa"/>
          </w:tcPr>
          <w:p w14:paraId="044DEC8D" w14:textId="77777777" w:rsidR="00744F26" w:rsidRDefault="00744F26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3C789DD0" w14:textId="73B7FD2A" w:rsidR="00744F26" w:rsidRDefault="00744F26" w:rsidP="00C85C0E">
            <w:r>
              <w:t>post</w:t>
            </w:r>
          </w:p>
        </w:tc>
      </w:tr>
      <w:tr w:rsidR="00744F26" w14:paraId="40CDAF69" w14:textId="77777777" w:rsidTr="00763CC7">
        <w:tc>
          <w:tcPr>
            <w:tcW w:w="821" w:type="dxa"/>
          </w:tcPr>
          <w:p w14:paraId="2A01B349" w14:textId="77777777" w:rsidR="00744F26" w:rsidRDefault="00744F26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1E47BA95" w14:textId="77777777" w:rsidR="00744F26" w:rsidRPr="00A04C6D" w:rsidRDefault="00744F26" w:rsidP="00763CC7"/>
        </w:tc>
      </w:tr>
      <w:tr w:rsidR="00744F26" w14:paraId="58B27EA2" w14:textId="77777777" w:rsidTr="00763CC7">
        <w:tc>
          <w:tcPr>
            <w:tcW w:w="821" w:type="dxa"/>
          </w:tcPr>
          <w:p w14:paraId="2DCF1B59" w14:textId="77777777" w:rsidR="00744F26" w:rsidRDefault="00744F26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58F4C1" w14:textId="77777777" w:rsidR="00744F26" w:rsidRPr="00A968D1" w:rsidRDefault="00744F26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52B0E3B1" w14:textId="77777777" w:rsidR="00744F26" w:rsidRDefault="00744F26" w:rsidP="00744F26"/>
    <w:p w14:paraId="671BEB25" w14:textId="77777777" w:rsidR="00744F26" w:rsidRDefault="00744F26" w:rsidP="00744F26"/>
    <w:p w14:paraId="6E8ABE6D" w14:textId="77777777" w:rsidR="0065036E" w:rsidRPr="007F3309" w:rsidRDefault="0065036E" w:rsidP="0065036E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65036E" w14:paraId="2DE6F5B1" w14:textId="77777777" w:rsidTr="00763CC7">
        <w:trPr>
          <w:trHeight w:val="416"/>
        </w:trPr>
        <w:tc>
          <w:tcPr>
            <w:tcW w:w="821" w:type="dxa"/>
          </w:tcPr>
          <w:p w14:paraId="5BB8489E" w14:textId="77777777" w:rsidR="0065036E" w:rsidRDefault="0065036E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47C6BA54" w14:textId="096E773F" w:rsidR="0065036E" w:rsidRDefault="0065036E" w:rsidP="00763CC7">
            <w:r>
              <w:t>10</w:t>
            </w:r>
          </w:p>
        </w:tc>
      </w:tr>
      <w:tr w:rsidR="0065036E" w14:paraId="3D276D1C" w14:textId="77777777" w:rsidTr="00763CC7">
        <w:trPr>
          <w:trHeight w:val="416"/>
        </w:trPr>
        <w:tc>
          <w:tcPr>
            <w:tcW w:w="821" w:type="dxa"/>
          </w:tcPr>
          <w:p w14:paraId="106C6497" w14:textId="77777777" w:rsidR="0065036E" w:rsidRDefault="0065036E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295BADCD" w14:textId="5D897DF3" w:rsidR="0065036E" w:rsidRDefault="00C85C0E" w:rsidP="00763CC7">
            <w:r>
              <w:rPr>
                <w:rFonts w:hint="eastAsia"/>
              </w:rPr>
              <w:t>用户下架二手交易信息</w:t>
            </w:r>
          </w:p>
        </w:tc>
      </w:tr>
      <w:tr w:rsidR="0065036E" w14:paraId="55E05907" w14:textId="77777777" w:rsidTr="00763CC7">
        <w:tc>
          <w:tcPr>
            <w:tcW w:w="821" w:type="dxa"/>
          </w:tcPr>
          <w:p w14:paraId="2C91AAA2" w14:textId="77777777" w:rsidR="0065036E" w:rsidRDefault="0065036E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B4BCC0F" w14:textId="0AC6EAB1" w:rsidR="0065036E" w:rsidRDefault="00C85C0E" w:rsidP="00763CC7">
            <w:r w:rsidRPr="00C85C0E">
              <w:rPr>
                <w:noProof/>
              </w:rPr>
              <w:drawing>
                <wp:inline distT="0" distB="0" distL="0" distR="0" wp14:anchorId="0C263CD4" wp14:editId="31F85128">
                  <wp:extent cx="5732145" cy="1346835"/>
                  <wp:effectExtent l="0" t="0" r="8255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1346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36E" w14:paraId="365F86C4" w14:textId="77777777" w:rsidTr="00763CC7">
        <w:tc>
          <w:tcPr>
            <w:tcW w:w="821" w:type="dxa"/>
          </w:tcPr>
          <w:p w14:paraId="1AC44BDE" w14:textId="77777777" w:rsidR="0065036E" w:rsidRDefault="0065036E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779F53D2" w14:textId="25A2DAFE" w:rsidR="0065036E" w:rsidRDefault="0065036E" w:rsidP="00C85C0E">
            <w:r>
              <w:t>post</w:t>
            </w:r>
          </w:p>
        </w:tc>
      </w:tr>
      <w:tr w:rsidR="0065036E" w14:paraId="2566D00A" w14:textId="77777777" w:rsidTr="00763CC7">
        <w:tc>
          <w:tcPr>
            <w:tcW w:w="821" w:type="dxa"/>
          </w:tcPr>
          <w:p w14:paraId="09C1E134" w14:textId="77777777" w:rsidR="0065036E" w:rsidRDefault="0065036E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6DE92CC1" w14:textId="77777777" w:rsidR="0065036E" w:rsidRPr="00A04C6D" w:rsidRDefault="0065036E" w:rsidP="00763CC7"/>
        </w:tc>
      </w:tr>
      <w:tr w:rsidR="0065036E" w14:paraId="7F22F586" w14:textId="77777777" w:rsidTr="00763CC7">
        <w:tc>
          <w:tcPr>
            <w:tcW w:w="821" w:type="dxa"/>
          </w:tcPr>
          <w:p w14:paraId="7447E712" w14:textId="77777777" w:rsidR="0065036E" w:rsidRDefault="0065036E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05789CC5" w14:textId="77777777" w:rsidR="0065036E" w:rsidRPr="00A968D1" w:rsidRDefault="0065036E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B320C37" w14:textId="77777777" w:rsidR="0065036E" w:rsidRDefault="0065036E" w:rsidP="0065036E"/>
    <w:p w14:paraId="4A0B819B" w14:textId="77777777" w:rsidR="0065036E" w:rsidRDefault="0065036E" w:rsidP="0065036E"/>
    <w:p w14:paraId="3ADD96A8" w14:textId="77777777" w:rsidR="002063ED" w:rsidRPr="007F3309" w:rsidRDefault="002063ED" w:rsidP="002063ED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2063ED" w14:paraId="343AE38B" w14:textId="77777777" w:rsidTr="00763CC7">
        <w:trPr>
          <w:trHeight w:val="416"/>
        </w:trPr>
        <w:tc>
          <w:tcPr>
            <w:tcW w:w="821" w:type="dxa"/>
          </w:tcPr>
          <w:p w14:paraId="61E985D8" w14:textId="77777777" w:rsidR="002063ED" w:rsidRDefault="002063ED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56C08F00" w14:textId="2E19E5D7" w:rsidR="002063ED" w:rsidRDefault="002063ED" w:rsidP="00763CC7">
            <w:r>
              <w:t>1</w:t>
            </w:r>
            <w:r w:rsidR="00EB430A">
              <w:t>1</w:t>
            </w:r>
          </w:p>
        </w:tc>
      </w:tr>
      <w:tr w:rsidR="002063ED" w14:paraId="1BE3213D" w14:textId="77777777" w:rsidTr="00763CC7">
        <w:trPr>
          <w:trHeight w:val="416"/>
        </w:trPr>
        <w:tc>
          <w:tcPr>
            <w:tcW w:w="821" w:type="dxa"/>
          </w:tcPr>
          <w:p w14:paraId="52381E97" w14:textId="77777777" w:rsidR="002063ED" w:rsidRDefault="002063ED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4DFA718E" w14:textId="36C91449" w:rsidR="002063ED" w:rsidRDefault="002063ED" w:rsidP="00763CC7">
            <w:r>
              <w:rPr>
                <w:rFonts w:hint="eastAsia"/>
              </w:rPr>
              <w:t>用户完结小区同行信息</w:t>
            </w:r>
          </w:p>
        </w:tc>
      </w:tr>
      <w:tr w:rsidR="002063ED" w14:paraId="7942281D" w14:textId="77777777" w:rsidTr="00763CC7">
        <w:tc>
          <w:tcPr>
            <w:tcW w:w="821" w:type="dxa"/>
          </w:tcPr>
          <w:p w14:paraId="737EF407" w14:textId="77777777" w:rsidR="002063ED" w:rsidRDefault="002063ED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6864ACB2" w14:textId="628C24A0" w:rsidR="002063ED" w:rsidRDefault="002063ED" w:rsidP="00763CC7">
            <w:r w:rsidRPr="002063ED">
              <w:rPr>
                <w:noProof/>
              </w:rPr>
              <w:drawing>
                <wp:inline distT="0" distB="0" distL="0" distR="0" wp14:anchorId="3565ECFC" wp14:editId="3F4037A6">
                  <wp:extent cx="4928235" cy="1155763"/>
                  <wp:effectExtent l="0" t="0" r="0" b="1270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262" cy="1161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63ED" w14:paraId="5A6455FB" w14:textId="77777777" w:rsidTr="00763CC7">
        <w:tc>
          <w:tcPr>
            <w:tcW w:w="821" w:type="dxa"/>
          </w:tcPr>
          <w:p w14:paraId="7A09DF9C" w14:textId="77777777" w:rsidR="002063ED" w:rsidRDefault="002063ED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67D46645" w14:textId="77777777" w:rsidR="002063ED" w:rsidRDefault="002063ED" w:rsidP="00763CC7">
            <w:r>
              <w:t>post</w:t>
            </w:r>
          </w:p>
        </w:tc>
      </w:tr>
      <w:tr w:rsidR="002063ED" w14:paraId="1C503496" w14:textId="77777777" w:rsidTr="00763CC7">
        <w:tc>
          <w:tcPr>
            <w:tcW w:w="821" w:type="dxa"/>
          </w:tcPr>
          <w:p w14:paraId="5643741F" w14:textId="77777777" w:rsidR="002063ED" w:rsidRDefault="002063ED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74CA9F5A" w14:textId="77777777" w:rsidR="002063ED" w:rsidRPr="00A04C6D" w:rsidRDefault="002063ED" w:rsidP="00763CC7"/>
        </w:tc>
      </w:tr>
      <w:tr w:rsidR="002063ED" w14:paraId="1638DC7A" w14:textId="77777777" w:rsidTr="00763CC7">
        <w:tc>
          <w:tcPr>
            <w:tcW w:w="821" w:type="dxa"/>
          </w:tcPr>
          <w:p w14:paraId="4BFE1FC1" w14:textId="77777777" w:rsidR="002063ED" w:rsidRDefault="002063ED" w:rsidP="00763CC7">
            <w:r>
              <w:lastRenderedPageBreak/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6F1510F8" w14:textId="77777777" w:rsidR="002063ED" w:rsidRPr="00A968D1" w:rsidRDefault="002063ED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1E6EFAD5" w14:textId="77777777" w:rsidR="002063ED" w:rsidRDefault="002063ED" w:rsidP="002063ED"/>
    <w:p w14:paraId="22996DEF" w14:textId="77777777" w:rsidR="002063ED" w:rsidRDefault="002063ED" w:rsidP="002063ED"/>
    <w:p w14:paraId="397CDF2C" w14:textId="77777777" w:rsidR="00FE1230" w:rsidRDefault="00FE1230" w:rsidP="00FE1230"/>
    <w:p w14:paraId="068A647E" w14:textId="77777777" w:rsidR="00FE1230" w:rsidRPr="007F3309" w:rsidRDefault="00FE1230" w:rsidP="00FE12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849"/>
        <w:gridCol w:w="8168"/>
      </w:tblGrid>
      <w:tr w:rsidR="00FE1230" w14:paraId="01130F86" w14:textId="77777777" w:rsidTr="00763CC7">
        <w:trPr>
          <w:trHeight w:val="416"/>
        </w:trPr>
        <w:tc>
          <w:tcPr>
            <w:tcW w:w="821" w:type="dxa"/>
          </w:tcPr>
          <w:p w14:paraId="063DF085" w14:textId="77777777" w:rsidR="00FE1230" w:rsidRDefault="00FE12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1140E161" w14:textId="211744F3" w:rsidR="00FE1230" w:rsidRDefault="00FE1230" w:rsidP="00763CC7">
            <w:pPr>
              <w:rPr>
                <w:rFonts w:hint="eastAsia"/>
              </w:rPr>
            </w:pPr>
            <w:r>
              <w:t>1</w:t>
            </w:r>
            <w:r>
              <w:t>2</w:t>
            </w:r>
          </w:p>
        </w:tc>
      </w:tr>
      <w:tr w:rsidR="00FE1230" w14:paraId="54374AA4" w14:textId="77777777" w:rsidTr="00763CC7">
        <w:trPr>
          <w:trHeight w:val="416"/>
        </w:trPr>
        <w:tc>
          <w:tcPr>
            <w:tcW w:w="821" w:type="dxa"/>
          </w:tcPr>
          <w:p w14:paraId="53472D85" w14:textId="77777777" w:rsidR="00FE1230" w:rsidRDefault="00FE12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CAA16BD" w14:textId="036B1B6C" w:rsidR="00FE1230" w:rsidRDefault="00FE1230" w:rsidP="00FE1230">
            <w:pPr>
              <w:rPr>
                <w:rFonts w:hint="eastAsia"/>
              </w:rPr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接取任务</w:t>
            </w:r>
          </w:p>
        </w:tc>
      </w:tr>
      <w:tr w:rsidR="00FE1230" w14:paraId="22D77717" w14:textId="77777777" w:rsidTr="00763CC7">
        <w:tc>
          <w:tcPr>
            <w:tcW w:w="821" w:type="dxa"/>
          </w:tcPr>
          <w:p w14:paraId="68376AB0" w14:textId="77777777" w:rsidR="00FE1230" w:rsidRDefault="00FE123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3104DE78" w14:textId="6B6EEBF1" w:rsidR="00FE1230" w:rsidRDefault="00FE1230" w:rsidP="00763CC7">
            <w:r w:rsidRPr="00FE1230">
              <w:drawing>
                <wp:inline distT="0" distB="0" distL="0" distR="0" wp14:anchorId="195E5DA9" wp14:editId="543BDF74">
                  <wp:extent cx="5732145" cy="2769870"/>
                  <wp:effectExtent l="0" t="0" r="825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5" cy="2769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E1230" w14:paraId="0E043103" w14:textId="77777777" w:rsidTr="00763CC7">
        <w:tc>
          <w:tcPr>
            <w:tcW w:w="821" w:type="dxa"/>
          </w:tcPr>
          <w:p w14:paraId="3F006A7F" w14:textId="77777777" w:rsidR="00FE1230" w:rsidRDefault="00FE12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0E026C5F" w14:textId="77777777" w:rsidR="00FE1230" w:rsidRDefault="00FE1230" w:rsidP="00763CC7">
            <w:r>
              <w:t>post</w:t>
            </w:r>
          </w:p>
        </w:tc>
      </w:tr>
      <w:tr w:rsidR="00FE1230" w14:paraId="591FBD20" w14:textId="77777777" w:rsidTr="00763CC7">
        <w:tc>
          <w:tcPr>
            <w:tcW w:w="821" w:type="dxa"/>
          </w:tcPr>
          <w:p w14:paraId="51D8F1EB" w14:textId="77777777" w:rsidR="00FE1230" w:rsidRDefault="00FE1230" w:rsidP="00763CC7">
            <w:r>
              <w:rPr>
                <w:rFonts w:hint="eastAsia"/>
              </w:rPr>
              <w:t>参数</w:t>
            </w:r>
          </w:p>
        </w:tc>
        <w:tc>
          <w:tcPr>
            <w:tcW w:w="8196" w:type="dxa"/>
          </w:tcPr>
          <w:p w14:paraId="0AC59632" w14:textId="77777777" w:rsidR="00FE1230" w:rsidRPr="00A04C6D" w:rsidRDefault="00FE1230" w:rsidP="00763CC7"/>
        </w:tc>
      </w:tr>
      <w:tr w:rsidR="00FE1230" w14:paraId="1AD82E4E" w14:textId="77777777" w:rsidTr="00763CC7">
        <w:tc>
          <w:tcPr>
            <w:tcW w:w="821" w:type="dxa"/>
          </w:tcPr>
          <w:p w14:paraId="31A760F9" w14:textId="77777777" w:rsidR="00FE1230" w:rsidRDefault="00FE12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7D3FFCF5" w14:textId="77777777" w:rsidR="00FE1230" w:rsidRPr="00A968D1" w:rsidRDefault="00FE1230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72751E01" w14:textId="77777777" w:rsidR="00FE1230" w:rsidRDefault="00FE1230" w:rsidP="00FE1230"/>
    <w:p w14:paraId="120D0AFF" w14:textId="77777777" w:rsidR="00FE1230" w:rsidRDefault="00FE1230" w:rsidP="00FE1230"/>
    <w:p w14:paraId="34880B1E" w14:textId="77777777" w:rsidR="00FE1230" w:rsidRPr="007F3309" w:rsidRDefault="00FE1230" w:rsidP="00FE1230"/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36"/>
        <w:gridCol w:w="8081"/>
      </w:tblGrid>
      <w:tr w:rsidR="00FE1230" w14:paraId="157460D2" w14:textId="77777777" w:rsidTr="00763CC7">
        <w:trPr>
          <w:trHeight w:val="416"/>
        </w:trPr>
        <w:tc>
          <w:tcPr>
            <w:tcW w:w="821" w:type="dxa"/>
          </w:tcPr>
          <w:p w14:paraId="621F5C28" w14:textId="77777777" w:rsidR="00FE1230" w:rsidRDefault="00FE1230" w:rsidP="00763CC7">
            <w:r>
              <w:rPr>
                <w:rFonts w:hint="eastAsia"/>
              </w:rPr>
              <w:t>NO</w:t>
            </w:r>
          </w:p>
        </w:tc>
        <w:tc>
          <w:tcPr>
            <w:tcW w:w="8196" w:type="dxa"/>
          </w:tcPr>
          <w:p w14:paraId="681F57B3" w14:textId="024CADFB" w:rsidR="00FE1230" w:rsidRDefault="00FE1230" w:rsidP="00763CC7">
            <w:pPr>
              <w:rPr>
                <w:rFonts w:hint="eastAsia"/>
              </w:rPr>
            </w:pPr>
            <w:r>
              <w:t>13</w:t>
            </w:r>
          </w:p>
        </w:tc>
      </w:tr>
      <w:tr w:rsidR="00FE1230" w14:paraId="07D66676" w14:textId="77777777" w:rsidTr="00763CC7">
        <w:trPr>
          <w:trHeight w:val="416"/>
        </w:trPr>
        <w:tc>
          <w:tcPr>
            <w:tcW w:w="821" w:type="dxa"/>
          </w:tcPr>
          <w:p w14:paraId="2CB31642" w14:textId="77777777" w:rsidR="00FE1230" w:rsidRDefault="00FE1230" w:rsidP="00763CC7">
            <w:r>
              <w:rPr>
                <w:rFonts w:hint="eastAsia"/>
              </w:rPr>
              <w:t>用途</w:t>
            </w:r>
          </w:p>
        </w:tc>
        <w:tc>
          <w:tcPr>
            <w:tcW w:w="8196" w:type="dxa"/>
          </w:tcPr>
          <w:p w14:paraId="6D699DC4" w14:textId="73FD5AC2" w:rsidR="00FE1230" w:rsidRDefault="00FE1230" w:rsidP="00FE1230">
            <w:r>
              <w:rPr>
                <w:rFonts w:hint="eastAsia"/>
              </w:rPr>
              <w:t>任务详情,展示推荐任务</w:t>
            </w:r>
          </w:p>
        </w:tc>
      </w:tr>
      <w:tr w:rsidR="00FE1230" w14:paraId="052CCA41" w14:textId="77777777" w:rsidTr="00763CC7">
        <w:tc>
          <w:tcPr>
            <w:tcW w:w="821" w:type="dxa"/>
          </w:tcPr>
          <w:p w14:paraId="472572E4" w14:textId="77777777" w:rsidR="00FE1230" w:rsidRDefault="00FE1230" w:rsidP="00763CC7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8196" w:type="dxa"/>
          </w:tcPr>
          <w:p w14:paraId="02B56D3F" w14:textId="23B2D904" w:rsidR="00FE1230" w:rsidRDefault="00FE1230" w:rsidP="00763CC7">
            <w:bookmarkStart w:id="0" w:name="_GoBack"/>
            <w:r w:rsidRPr="00FE1230">
              <w:drawing>
                <wp:inline distT="0" distB="0" distL="0" distR="0" wp14:anchorId="1F3C278D" wp14:editId="528F9696">
                  <wp:extent cx="4813935" cy="219072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9526" cy="21978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</w:tc>
      </w:tr>
      <w:tr w:rsidR="00FE1230" w14:paraId="0E5C959E" w14:textId="77777777" w:rsidTr="00763CC7">
        <w:tc>
          <w:tcPr>
            <w:tcW w:w="821" w:type="dxa"/>
          </w:tcPr>
          <w:p w14:paraId="2257D438" w14:textId="77777777" w:rsidR="00FE1230" w:rsidRDefault="00FE1230" w:rsidP="00763CC7">
            <w:r>
              <w:rPr>
                <w:rFonts w:hint="eastAsia"/>
              </w:rPr>
              <w:t>方法</w:t>
            </w:r>
          </w:p>
        </w:tc>
        <w:tc>
          <w:tcPr>
            <w:tcW w:w="8196" w:type="dxa"/>
          </w:tcPr>
          <w:p w14:paraId="1E752015" w14:textId="77777777" w:rsidR="00FE1230" w:rsidRDefault="00FE1230" w:rsidP="00763CC7">
            <w:r>
              <w:t>post</w:t>
            </w:r>
          </w:p>
        </w:tc>
      </w:tr>
      <w:tr w:rsidR="00FE1230" w14:paraId="18C6E648" w14:textId="77777777" w:rsidTr="00763CC7">
        <w:tc>
          <w:tcPr>
            <w:tcW w:w="821" w:type="dxa"/>
          </w:tcPr>
          <w:p w14:paraId="10E49146" w14:textId="77777777" w:rsidR="00FE1230" w:rsidRDefault="00FE1230" w:rsidP="00763CC7">
            <w:r>
              <w:rPr>
                <w:rFonts w:hint="eastAsia"/>
              </w:rPr>
              <w:lastRenderedPageBreak/>
              <w:t>参数</w:t>
            </w:r>
          </w:p>
        </w:tc>
        <w:tc>
          <w:tcPr>
            <w:tcW w:w="8196" w:type="dxa"/>
          </w:tcPr>
          <w:p w14:paraId="2BA5F579" w14:textId="77777777" w:rsidR="00FE1230" w:rsidRPr="00A04C6D" w:rsidRDefault="00FE1230" w:rsidP="00763CC7"/>
        </w:tc>
      </w:tr>
      <w:tr w:rsidR="00FE1230" w14:paraId="149F66A8" w14:textId="77777777" w:rsidTr="00763CC7">
        <w:tc>
          <w:tcPr>
            <w:tcW w:w="821" w:type="dxa"/>
          </w:tcPr>
          <w:p w14:paraId="217D26A5" w14:textId="77777777" w:rsidR="00FE1230" w:rsidRDefault="00FE1230" w:rsidP="00763CC7">
            <w:r>
              <w:t>R</w:t>
            </w:r>
            <w:r>
              <w:rPr>
                <w:rFonts w:hint="eastAsia"/>
              </w:rPr>
              <w:t>eturn值说明</w:t>
            </w:r>
          </w:p>
        </w:tc>
        <w:tc>
          <w:tcPr>
            <w:tcW w:w="8196" w:type="dxa"/>
          </w:tcPr>
          <w:p w14:paraId="594058E6" w14:textId="77777777" w:rsidR="00FE1230" w:rsidRPr="00A968D1" w:rsidRDefault="00FE1230" w:rsidP="00763CC7">
            <w:pPr>
              <w:pBdr>
                <w:top w:val="single" w:sz="6" w:space="8" w:color="E5E0C6"/>
                <w:left w:val="single" w:sz="6" w:space="8" w:color="E5E0C6"/>
                <w:bottom w:val="single" w:sz="6" w:space="8" w:color="E5E0C6"/>
                <w:right w:val="single" w:sz="6" w:space="8" w:color="E5E0C6"/>
              </w:pBdr>
              <w:shd w:val="clear" w:color="auto" w:fill="FCF6D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libri" w:hAnsi="Calibri" w:cs="Calibri"/>
              </w:rPr>
            </w:pPr>
          </w:p>
        </w:tc>
      </w:tr>
    </w:tbl>
    <w:p w14:paraId="4231F6D3" w14:textId="77777777" w:rsidR="00FE1230" w:rsidRDefault="00FE1230" w:rsidP="00FE1230"/>
    <w:p w14:paraId="11D6D48C" w14:textId="77777777" w:rsidR="00FE1230" w:rsidRDefault="00FE1230" w:rsidP="00FE1230"/>
    <w:p w14:paraId="196B8B37" w14:textId="77777777" w:rsidR="00FE1230" w:rsidRDefault="00FE1230" w:rsidP="00FE1230"/>
    <w:p w14:paraId="782B5623" w14:textId="77777777" w:rsidR="0036217C" w:rsidRDefault="0036217C" w:rsidP="0036217C"/>
    <w:p w14:paraId="31947D85" w14:textId="77777777" w:rsidR="0036217C" w:rsidRDefault="0036217C" w:rsidP="0036217C"/>
    <w:p w14:paraId="1F2C4D57" w14:textId="77777777" w:rsidR="005A447E" w:rsidRDefault="005A447E" w:rsidP="005A447E"/>
    <w:p w14:paraId="6ECF9636" w14:textId="77777777" w:rsidR="00B54524" w:rsidRDefault="00B54524" w:rsidP="00B54524"/>
    <w:p w14:paraId="0E907BD5" w14:textId="77777777" w:rsidR="009F5D10" w:rsidRDefault="009F5D10" w:rsidP="00E258B3"/>
    <w:sectPr w:rsidR="009F5D10">
      <w:footerReference w:type="default" r:id="rId23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650B065" w14:textId="77777777" w:rsidR="00E738CF" w:rsidRDefault="00E738CF">
      <w:r>
        <w:separator/>
      </w:r>
    </w:p>
    <w:p w14:paraId="608BCB7C" w14:textId="77777777" w:rsidR="00E738CF" w:rsidRDefault="00E738CF"/>
  </w:endnote>
  <w:endnote w:type="continuationSeparator" w:id="0">
    <w:p w14:paraId="1B7D41E0" w14:textId="77777777" w:rsidR="00E738CF" w:rsidRDefault="00E738CF">
      <w:r>
        <w:continuationSeparator/>
      </w:r>
    </w:p>
    <w:p w14:paraId="2F54F0D6" w14:textId="77777777" w:rsidR="00E738CF" w:rsidRDefault="00E738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ongti SC">
    <w:panose1 w:val="02010600040101010101"/>
    <w:charset w:val="86"/>
    <w:family w:val="roman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BF2B66D" w14:textId="77777777" w:rsidR="00533586" w:rsidRDefault="00547C66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E123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F1DEFB" w14:textId="77777777" w:rsidR="00E738CF" w:rsidRDefault="00E738CF">
      <w:r>
        <w:separator/>
      </w:r>
    </w:p>
    <w:p w14:paraId="7A040A96" w14:textId="77777777" w:rsidR="00E738CF" w:rsidRDefault="00E738CF"/>
  </w:footnote>
  <w:footnote w:type="continuationSeparator" w:id="0">
    <w:p w14:paraId="7A4D037A" w14:textId="77777777" w:rsidR="00E738CF" w:rsidRDefault="00E738CF">
      <w:r>
        <w:continuationSeparator/>
      </w:r>
    </w:p>
    <w:p w14:paraId="778B6AD5" w14:textId="77777777" w:rsidR="00E738CF" w:rsidRDefault="00E738CF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9E244A1C"/>
    <w:lvl w:ilvl="0" w:tplc="A78AD9E8">
      <w:start w:val="1"/>
      <w:numFmt w:val="bullet"/>
      <w:pStyle w:val="a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a0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4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492"/>
    <w:rsid w:val="00047E50"/>
    <w:rsid w:val="000646B7"/>
    <w:rsid w:val="000A595D"/>
    <w:rsid w:val="000B14A2"/>
    <w:rsid w:val="000B2FAC"/>
    <w:rsid w:val="000B6FC1"/>
    <w:rsid w:val="000D4D24"/>
    <w:rsid w:val="000E0D4F"/>
    <w:rsid w:val="000E53D4"/>
    <w:rsid w:val="000F3C68"/>
    <w:rsid w:val="00126A68"/>
    <w:rsid w:val="001C32EE"/>
    <w:rsid w:val="001C3A07"/>
    <w:rsid w:val="001C74BE"/>
    <w:rsid w:val="001C7DF3"/>
    <w:rsid w:val="002063ED"/>
    <w:rsid w:val="0024071D"/>
    <w:rsid w:val="00254F5A"/>
    <w:rsid w:val="002671B7"/>
    <w:rsid w:val="00290E7C"/>
    <w:rsid w:val="002A1504"/>
    <w:rsid w:val="002C1D98"/>
    <w:rsid w:val="002D5449"/>
    <w:rsid w:val="0032139A"/>
    <w:rsid w:val="0036217C"/>
    <w:rsid w:val="00382849"/>
    <w:rsid w:val="003847DB"/>
    <w:rsid w:val="0040711E"/>
    <w:rsid w:val="004A129F"/>
    <w:rsid w:val="004C0500"/>
    <w:rsid w:val="004E1F18"/>
    <w:rsid w:val="00513C7B"/>
    <w:rsid w:val="0052291F"/>
    <w:rsid w:val="0053312A"/>
    <w:rsid w:val="00533586"/>
    <w:rsid w:val="00547C66"/>
    <w:rsid w:val="00583231"/>
    <w:rsid w:val="0059290E"/>
    <w:rsid w:val="005A447E"/>
    <w:rsid w:val="005D1130"/>
    <w:rsid w:val="005D6DB5"/>
    <w:rsid w:val="005E2508"/>
    <w:rsid w:val="0065036E"/>
    <w:rsid w:val="00664941"/>
    <w:rsid w:val="00665C8C"/>
    <w:rsid w:val="00677AC3"/>
    <w:rsid w:val="006A620D"/>
    <w:rsid w:val="006B0CBC"/>
    <w:rsid w:val="006D22C0"/>
    <w:rsid w:val="00744F26"/>
    <w:rsid w:val="00760DF8"/>
    <w:rsid w:val="007722CE"/>
    <w:rsid w:val="00775A2F"/>
    <w:rsid w:val="007F3309"/>
    <w:rsid w:val="00806DBA"/>
    <w:rsid w:val="00813ED1"/>
    <w:rsid w:val="008266C7"/>
    <w:rsid w:val="008315A5"/>
    <w:rsid w:val="0086436E"/>
    <w:rsid w:val="00871FA6"/>
    <w:rsid w:val="008A4AA2"/>
    <w:rsid w:val="008A7570"/>
    <w:rsid w:val="008E133D"/>
    <w:rsid w:val="00910AB8"/>
    <w:rsid w:val="00924EF5"/>
    <w:rsid w:val="00930667"/>
    <w:rsid w:val="0093463B"/>
    <w:rsid w:val="009436A4"/>
    <w:rsid w:val="00967125"/>
    <w:rsid w:val="009778B6"/>
    <w:rsid w:val="009A7DC0"/>
    <w:rsid w:val="009C6920"/>
    <w:rsid w:val="009D79CA"/>
    <w:rsid w:val="009F5D10"/>
    <w:rsid w:val="00A04C6D"/>
    <w:rsid w:val="00A542D8"/>
    <w:rsid w:val="00A76E3A"/>
    <w:rsid w:val="00A968D1"/>
    <w:rsid w:val="00AB6EC8"/>
    <w:rsid w:val="00B204F0"/>
    <w:rsid w:val="00B42AEC"/>
    <w:rsid w:val="00B54524"/>
    <w:rsid w:val="00B54A6F"/>
    <w:rsid w:val="00BA5035"/>
    <w:rsid w:val="00BB146A"/>
    <w:rsid w:val="00BC4253"/>
    <w:rsid w:val="00BE65CB"/>
    <w:rsid w:val="00BF4BBF"/>
    <w:rsid w:val="00C12A8D"/>
    <w:rsid w:val="00C23ED6"/>
    <w:rsid w:val="00C35F1A"/>
    <w:rsid w:val="00C40FF4"/>
    <w:rsid w:val="00C46AFA"/>
    <w:rsid w:val="00C667D7"/>
    <w:rsid w:val="00C85C0E"/>
    <w:rsid w:val="00C9613D"/>
    <w:rsid w:val="00CA6FD7"/>
    <w:rsid w:val="00CC505E"/>
    <w:rsid w:val="00CE4E4F"/>
    <w:rsid w:val="00D00A6B"/>
    <w:rsid w:val="00D069FF"/>
    <w:rsid w:val="00D15449"/>
    <w:rsid w:val="00D15F46"/>
    <w:rsid w:val="00D203DE"/>
    <w:rsid w:val="00D65710"/>
    <w:rsid w:val="00D72E84"/>
    <w:rsid w:val="00D72EE9"/>
    <w:rsid w:val="00D81992"/>
    <w:rsid w:val="00DA083D"/>
    <w:rsid w:val="00DD12ED"/>
    <w:rsid w:val="00DF4B76"/>
    <w:rsid w:val="00E0610C"/>
    <w:rsid w:val="00E200B8"/>
    <w:rsid w:val="00E258B3"/>
    <w:rsid w:val="00E7098C"/>
    <w:rsid w:val="00E73492"/>
    <w:rsid w:val="00E738CF"/>
    <w:rsid w:val="00E81D72"/>
    <w:rsid w:val="00EB430A"/>
    <w:rsid w:val="00EB586B"/>
    <w:rsid w:val="00ED336D"/>
    <w:rsid w:val="00ED673C"/>
    <w:rsid w:val="00F0182D"/>
    <w:rsid w:val="00F030CE"/>
    <w:rsid w:val="00F22DFC"/>
    <w:rsid w:val="00F3758B"/>
    <w:rsid w:val="00F6003F"/>
    <w:rsid w:val="00F77FE0"/>
    <w:rsid w:val="00F962EA"/>
    <w:rsid w:val="00FC0864"/>
    <w:rsid w:val="00FD01D7"/>
    <w:rsid w:val="00FE1230"/>
    <w:rsid w:val="00FE2285"/>
    <w:rsid w:val="00FF28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DC2A2"/>
  <w15:chartTrackingRefBased/>
  <w15:docId w15:val="{992BF00F-7F22-4E44-9C71-E420514B4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1">
    <w:name w:val="Normal"/>
    <w:qFormat/>
    <w:rsid w:val="006B0CBC"/>
    <w:pPr>
      <w:spacing w:after="0" w:line="240" w:lineRule="auto"/>
    </w:pPr>
    <w:rPr>
      <w:rFonts w:ascii="宋体" w:eastAsia="宋体" w:hAnsi="宋体" w:cs="宋体"/>
      <w:color w:val="auto"/>
      <w:sz w:val="24"/>
      <w:szCs w:val="24"/>
      <w:lang w:eastAsia="zh-CN"/>
    </w:rPr>
  </w:style>
  <w:style w:type="paragraph" w:styleId="1">
    <w:name w:val="heading 1"/>
    <w:basedOn w:val="a1"/>
    <w:next w:val="a1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1"/>
    <w:next w:val="a1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">
    <w:name w:val="List Bullet"/>
    <w:basedOn w:val="a1"/>
    <w:uiPriority w:val="9"/>
    <w:qFormat/>
    <w:pPr>
      <w:numPr>
        <w:numId w:val="3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2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0">
    <w:name w:val="List Number"/>
    <w:basedOn w:val="a1"/>
    <w:uiPriority w:val="9"/>
    <w:qFormat/>
    <w:pPr>
      <w:numPr>
        <w:numId w:val="4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1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2"/>
    <w:link w:val="a5"/>
    <w:uiPriority w:val="99"/>
  </w:style>
  <w:style w:type="paragraph" w:styleId="a7">
    <w:name w:val="footer"/>
    <w:basedOn w:val="a1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2"/>
    <w:link w:val="a7"/>
    <w:uiPriority w:val="99"/>
  </w:style>
  <w:style w:type="character" w:styleId="a9">
    <w:name w:val="Placeholder Text"/>
    <w:basedOn w:val="a2"/>
    <w:uiPriority w:val="99"/>
    <w:semiHidden/>
    <w:rPr>
      <w:color w:val="808080"/>
    </w:rPr>
  </w:style>
  <w:style w:type="paragraph" w:styleId="aa">
    <w:name w:val="Title"/>
    <w:basedOn w:val="a1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2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1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2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2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2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2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2"/>
    <w:link w:val="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2"/>
    <w:link w:val="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2"/>
    <w:link w:val="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2"/>
    <w:link w:val="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2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2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2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2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2"/>
    <w:uiPriority w:val="20"/>
    <w:semiHidden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2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2"/>
    <w:uiPriority w:val="22"/>
    <w:semiHidden/>
    <w:unhideWhenUsed/>
    <w:qFormat/>
    <w:rPr>
      <w:b/>
      <w:bCs/>
    </w:rPr>
  </w:style>
  <w:style w:type="paragraph" w:styleId="af4">
    <w:name w:val="Quote"/>
    <w:basedOn w:val="a1"/>
    <w:next w:val="a1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2"/>
    <w:link w:val="af4"/>
    <w:uiPriority w:val="29"/>
    <w:semiHidden/>
    <w:rPr>
      <w:i/>
      <w:iCs/>
      <w:sz w:val="36"/>
    </w:rPr>
  </w:style>
  <w:style w:type="paragraph" w:styleId="af6">
    <w:name w:val="Intense Quote"/>
    <w:basedOn w:val="a1"/>
    <w:next w:val="a1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2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2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1"/>
    <w:next w:val="a1"/>
    <w:uiPriority w:val="35"/>
    <w:semiHidden/>
    <w:unhideWhenUsed/>
    <w:qFormat/>
    <w:pPr>
      <w:spacing w:after="200"/>
    </w:pPr>
    <w:rPr>
      <w:i/>
      <w:iCs/>
      <w:szCs w:val="18"/>
    </w:rPr>
  </w:style>
  <w:style w:type="paragraph" w:styleId="afa">
    <w:name w:val="TOC Heading"/>
    <w:basedOn w:val="1"/>
    <w:next w:val="a1"/>
    <w:uiPriority w:val="39"/>
    <w:semiHidden/>
    <w:unhideWhenUsed/>
    <w:qFormat/>
    <w:pPr>
      <w:outlineLvl w:val="9"/>
    </w:pPr>
  </w:style>
  <w:style w:type="character" w:styleId="afb">
    <w:name w:val="Hyperlink"/>
    <w:basedOn w:val="a2"/>
    <w:uiPriority w:val="99"/>
    <w:unhideWhenUsed/>
    <w:rPr>
      <w:color w:val="731C3F" w:themeColor="hyperlink"/>
      <w:u w:val="single"/>
    </w:rPr>
  </w:style>
  <w:style w:type="table" w:styleId="afc">
    <w:name w:val="Table Grid"/>
    <w:basedOn w:val="a3"/>
    <w:uiPriority w:val="39"/>
    <w:rsid w:val="008315A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a1"/>
    <w:rsid w:val="00DF4B76"/>
    <w:rPr>
      <w:sz w:val="18"/>
      <w:szCs w:val="18"/>
    </w:rPr>
  </w:style>
  <w:style w:type="character" w:customStyle="1" w:styleId="s1">
    <w:name w:val="s1"/>
    <w:basedOn w:val="a2"/>
    <w:rsid w:val="00DF4B76"/>
    <w:rPr>
      <w:rFonts w:ascii="Songti SC" w:eastAsia="Songti SC" w:hAnsi="Songti SC" w:hint="eastAsia"/>
      <w:sz w:val="18"/>
      <w:szCs w:val="18"/>
    </w:rPr>
  </w:style>
  <w:style w:type="paragraph" w:styleId="HTML">
    <w:name w:val="HTML Preformatted"/>
    <w:basedOn w:val="a1"/>
    <w:link w:val="HTML0"/>
    <w:uiPriority w:val="99"/>
    <w:semiHidden/>
    <w:unhideWhenUsed/>
    <w:rsid w:val="00A968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Theme="minorEastAsia" w:hAnsi="Courier New" w:cs="Courier New"/>
      <w:sz w:val="20"/>
      <w:szCs w:val="20"/>
    </w:rPr>
  </w:style>
  <w:style w:type="character" w:customStyle="1" w:styleId="HTML0">
    <w:name w:val="HTML 预设格式字符"/>
    <w:basedOn w:val="a2"/>
    <w:link w:val="HTML"/>
    <w:uiPriority w:val="99"/>
    <w:semiHidden/>
    <w:rsid w:val="00A968D1"/>
    <w:rPr>
      <w:rFonts w:ascii="Courier New" w:hAnsi="Courier New" w:cs="Courier New"/>
      <w:color w:val="auto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80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9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3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0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04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192.168.0.127:8899/swagger-ui.html" TargetMode="Externa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footer" Target="foot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://192.168.0.127:7170/swagger-ui.html" TargetMode="Externa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engjiangwei/Library/Containers/com.microsoft.Word/Data/Library/Application%20Support/Microsoft/Office/16.0/DTS/zh-Hans%7b7D578606-DD3E-2840-9153-3C9EF6887927%7d/%7b848C8418-4779-3F4C-B164-CF041F895EE5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{848C8418-4779-3F4C-B164-CF041F895EE5}tf10002086.dotx</Template>
  <TotalTime>196</TotalTime>
  <Pages>9</Pages>
  <Words>308</Words>
  <Characters>1756</Characters>
  <Application>Microsoft Macintosh Word</Application>
  <DocSecurity>0</DocSecurity>
  <Lines>14</Lines>
  <Paragraphs>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83</cp:revision>
  <cp:lastPrinted>2018-03-19T03:05:00Z</cp:lastPrinted>
  <dcterms:created xsi:type="dcterms:W3CDTF">2018-03-18T15:11:00Z</dcterms:created>
  <dcterms:modified xsi:type="dcterms:W3CDTF">2018-05-09T12:36:00Z</dcterms:modified>
</cp:coreProperties>
</file>